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EEE" w:rsidRDefault="00100EEE" w:rsidP="00100EEE">
      <w:pPr>
        <w:pStyle w:val="a6"/>
        <w:ind w:firstLine="643"/>
        <w:rPr>
          <w:rFonts w:ascii="宋体" w:eastAsia="宋体" w:hAnsi="宋体" w:cs="宋体"/>
        </w:rPr>
      </w:pPr>
    </w:p>
    <w:p w:rsidR="00100EEE" w:rsidRDefault="00F13E51" w:rsidP="00F13E51">
      <w:pPr>
        <w:pStyle w:val="a6"/>
        <w:ind w:firstLine="643"/>
      </w:pPr>
      <w:bookmarkStart w:id="0" w:name="_Toc381046661"/>
      <w:r>
        <w:rPr>
          <w:rFonts w:hint="eastAsia"/>
        </w:rPr>
        <w:t>Project</w:t>
      </w:r>
      <w:r>
        <w:rPr>
          <w:rFonts w:hint="eastAsia"/>
        </w:rPr>
        <w:t>设计与测试文档</w:t>
      </w:r>
      <w:bookmarkEnd w:id="0"/>
    </w:p>
    <w:p w:rsidR="003D68EC" w:rsidRDefault="003D68EC" w:rsidP="003D68EC">
      <w:pPr>
        <w:ind w:firstLine="420"/>
        <w:jc w:val="center"/>
      </w:pPr>
      <w:r>
        <w:t xml:space="preserve">F1203704 5120379091 </w:t>
      </w:r>
      <w:r>
        <w:t>高策</w:t>
      </w: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Default="003D68EC" w:rsidP="003D68EC">
      <w:pPr>
        <w:ind w:firstLine="420"/>
      </w:pPr>
    </w:p>
    <w:p w:rsidR="003D68EC" w:rsidRPr="003D68EC" w:rsidRDefault="003D68EC" w:rsidP="003D68EC">
      <w:pPr>
        <w:ind w:firstLine="420"/>
      </w:pPr>
    </w:p>
    <w:sdt>
      <w:sdtPr>
        <w:rPr>
          <w:rFonts w:ascii="Times New Roman" w:eastAsiaTheme="minorEastAsia" w:hAnsi="Times New Roman" w:cstheme="minorBidi"/>
          <w:b w:val="0"/>
          <w:bCs w:val="0"/>
          <w:color w:val="auto"/>
          <w:kern w:val="2"/>
          <w:sz w:val="21"/>
          <w:szCs w:val="22"/>
          <w:lang w:val="zh-CN"/>
        </w:rPr>
        <w:id w:val="-1022158082"/>
        <w:docPartObj>
          <w:docPartGallery w:val="Table of Contents"/>
          <w:docPartUnique/>
        </w:docPartObj>
      </w:sdtPr>
      <w:sdtEndPr/>
      <w:sdtContent>
        <w:p w:rsidR="00480426" w:rsidRDefault="00480426">
          <w:pPr>
            <w:pStyle w:val="TOC"/>
            <w:ind w:firstLine="420"/>
          </w:pPr>
          <w:r>
            <w:rPr>
              <w:lang w:val="zh-CN"/>
            </w:rPr>
            <w:t>目录</w:t>
          </w:r>
        </w:p>
        <w:p w:rsidR="008A48B6" w:rsidRDefault="00480426">
          <w:pPr>
            <w:pStyle w:val="11"/>
            <w:tabs>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381046661" w:history="1">
            <w:r w:rsidR="008A48B6" w:rsidRPr="00593A12">
              <w:rPr>
                <w:rStyle w:val="aa"/>
                <w:noProof/>
              </w:rPr>
              <w:t>Project</w:t>
            </w:r>
            <w:r w:rsidR="008A48B6" w:rsidRPr="00593A12">
              <w:rPr>
                <w:rStyle w:val="aa"/>
                <w:rFonts w:hint="eastAsia"/>
                <w:noProof/>
              </w:rPr>
              <w:t>设计与测试文档</w:t>
            </w:r>
            <w:r w:rsidR="008A48B6">
              <w:rPr>
                <w:noProof/>
                <w:webHidden/>
              </w:rPr>
              <w:tab/>
            </w:r>
            <w:r w:rsidR="008A48B6">
              <w:rPr>
                <w:noProof/>
                <w:webHidden/>
              </w:rPr>
              <w:fldChar w:fldCharType="begin"/>
            </w:r>
            <w:r w:rsidR="008A48B6">
              <w:rPr>
                <w:noProof/>
                <w:webHidden/>
              </w:rPr>
              <w:instrText xml:space="preserve"> PAGEREF _Toc381046661 \h </w:instrText>
            </w:r>
            <w:r w:rsidR="008A48B6">
              <w:rPr>
                <w:noProof/>
                <w:webHidden/>
              </w:rPr>
            </w:r>
            <w:r w:rsidR="008A48B6">
              <w:rPr>
                <w:noProof/>
                <w:webHidden/>
              </w:rPr>
              <w:fldChar w:fldCharType="separate"/>
            </w:r>
            <w:r w:rsidR="008A48B6">
              <w:rPr>
                <w:noProof/>
                <w:webHidden/>
              </w:rPr>
              <w:t>1</w:t>
            </w:r>
            <w:r w:rsidR="008A48B6">
              <w:rPr>
                <w:noProof/>
                <w:webHidden/>
              </w:rPr>
              <w:fldChar w:fldCharType="end"/>
            </w:r>
          </w:hyperlink>
        </w:p>
        <w:p w:rsidR="008A48B6" w:rsidRDefault="008A48B6">
          <w:pPr>
            <w:pStyle w:val="11"/>
            <w:tabs>
              <w:tab w:val="left" w:pos="1470"/>
              <w:tab w:val="right" w:leader="dot" w:pos="8296"/>
            </w:tabs>
            <w:ind w:firstLine="420"/>
            <w:rPr>
              <w:rFonts w:asciiTheme="minorHAnsi" w:hAnsiTheme="minorHAnsi"/>
              <w:noProof/>
            </w:rPr>
          </w:pPr>
          <w:hyperlink w:anchor="_Toc381046662" w:history="1">
            <w:r w:rsidRPr="00593A12">
              <w:rPr>
                <w:rStyle w:val="aa"/>
                <w:rFonts w:hint="eastAsia"/>
                <w:noProof/>
              </w:rPr>
              <w:t>第一章</w:t>
            </w:r>
            <w:r>
              <w:rPr>
                <w:rFonts w:asciiTheme="minorHAnsi" w:hAnsiTheme="minorHAnsi"/>
                <w:noProof/>
              </w:rPr>
              <w:tab/>
            </w:r>
            <w:r w:rsidRPr="00593A12">
              <w:rPr>
                <w:rStyle w:val="aa"/>
                <w:rFonts w:hint="eastAsia"/>
                <w:noProof/>
              </w:rPr>
              <w:t>设计过程</w:t>
            </w:r>
            <w:r>
              <w:rPr>
                <w:noProof/>
                <w:webHidden/>
              </w:rPr>
              <w:tab/>
            </w:r>
            <w:r>
              <w:rPr>
                <w:noProof/>
                <w:webHidden/>
              </w:rPr>
              <w:fldChar w:fldCharType="begin"/>
            </w:r>
            <w:r>
              <w:rPr>
                <w:noProof/>
                <w:webHidden/>
              </w:rPr>
              <w:instrText xml:space="preserve"> PAGEREF _Toc381046662 \h </w:instrText>
            </w:r>
            <w:r>
              <w:rPr>
                <w:noProof/>
                <w:webHidden/>
              </w:rPr>
            </w:r>
            <w:r>
              <w:rPr>
                <w:noProof/>
                <w:webHidden/>
              </w:rPr>
              <w:fldChar w:fldCharType="separate"/>
            </w:r>
            <w:r>
              <w:rPr>
                <w:noProof/>
                <w:webHidden/>
              </w:rPr>
              <w:t>3</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63" w:history="1">
            <w:r w:rsidRPr="00593A12">
              <w:rPr>
                <w:rStyle w:val="aa"/>
                <w:noProof/>
              </w:rPr>
              <w:t>1.1</w:t>
            </w:r>
            <w:r>
              <w:rPr>
                <w:rFonts w:asciiTheme="minorHAnsi" w:hAnsiTheme="minorHAnsi"/>
                <w:noProof/>
              </w:rPr>
              <w:tab/>
            </w:r>
            <w:r w:rsidRPr="00593A12">
              <w:rPr>
                <w:rStyle w:val="aa"/>
                <w:rFonts w:hint="eastAsia"/>
                <w:noProof/>
              </w:rPr>
              <w:t>设计构想</w:t>
            </w:r>
            <w:r>
              <w:rPr>
                <w:noProof/>
                <w:webHidden/>
              </w:rPr>
              <w:tab/>
            </w:r>
            <w:r>
              <w:rPr>
                <w:noProof/>
                <w:webHidden/>
              </w:rPr>
              <w:fldChar w:fldCharType="begin"/>
            </w:r>
            <w:r>
              <w:rPr>
                <w:noProof/>
                <w:webHidden/>
              </w:rPr>
              <w:instrText xml:space="preserve"> PAGEREF _Toc381046663 \h </w:instrText>
            </w:r>
            <w:r>
              <w:rPr>
                <w:noProof/>
                <w:webHidden/>
              </w:rPr>
            </w:r>
            <w:r>
              <w:rPr>
                <w:noProof/>
                <w:webHidden/>
              </w:rPr>
              <w:fldChar w:fldCharType="separate"/>
            </w:r>
            <w:r>
              <w:rPr>
                <w:noProof/>
                <w:webHidden/>
              </w:rPr>
              <w:t>3</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64" w:history="1">
            <w:r w:rsidRPr="00593A12">
              <w:rPr>
                <w:rStyle w:val="aa"/>
                <w:noProof/>
              </w:rPr>
              <w:t>1.2</w:t>
            </w:r>
            <w:r>
              <w:rPr>
                <w:rFonts w:asciiTheme="minorHAnsi" w:hAnsiTheme="minorHAnsi"/>
                <w:noProof/>
              </w:rPr>
              <w:tab/>
            </w:r>
            <w:r w:rsidRPr="00593A12">
              <w:rPr>
                <w:rStyle w:val="aa"/>
                <w:rFonts w:hint="eastAsia"/>
                <w:noProof/>
              </w:rPr>
              <w:t>文件存储</w:t>
            </w:r>
            <w:r>
              <w:rPr>
                <w:noProof/>
                <w:webHidden/>
              </w:rPr>
              <w:tab/>
            </w:r>
            <w:r>
              <w:rPr>
                <w:noProof/>
                <w:webHidden/>
              </w:rPr>
              <w:fldChar w:fldCharType="begin"/>
            </w:r>
            <w:r>
              <w:rPr>
                <w:noProof/>
                <w:webHidden/>
              </w:rPr>
              <w:instrText xml:space="preserve"> PAGEREF _Toc381046664 \h </w:instrText>
            </w:r>
            <w:r>
              <w:rPr>
                <w:noProof/>
                <w:webHidden/>
              </w:rPr>
            </w:r>
            <w:r>
              <w:rPr>
                <w:noProof/>
                <w:webHidden/>
              </w:rPr>
              <w:fldChar w:fldCharType="separate"/>
            </w:r>
            <w:r>
              <w:rPr>
                <w:noProof/>
                <w:webHidden/>
              </w:rPr>
              <w:t>3</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65" w:history="1">
            <w:r w:rsidRPr="00593A12">
              <w:rPr>
                <w:rStyle w:val="aa"/>
                <w:noProof/>
              </w:rPr>
              <w:t>1.3</w:t>
            </w:r>
            <w:r>
              <w:rPr>
                <w:rFonts w:asciiTheme="minorHAnsi" w:hAnsiTheme="minorHAnsi"/>
                <w:noProof/>
              </w:rPr>
              <w:tab/>
            </w:r>
            <w:r w:rsidRPr="00593A12">
              <w:rPr>
                <w:rStyle w:val="aa"/>
                <w:rFonts w:hint="eastAsia"/>
                <w:noProof/>
              </w:rPr>
              <w:t>前台设计</w:t>
            </w:r>
            <w:bookmarkStart w:id="1" w:name="_GoBack"/>
            <w:bookmarkEnd w:id="1"/>
            <w:r>
              <w:rPr>
                <w:noProof/>
                <w:webHidden/>
              </w:rPr>
              <w:tab/>
            </w:r>
            <w:r>
              <w:rPr>
                <w:noProof/>
                <w:webHidden/>
              </w:rPr>
              <w:fldChar w:fldCharType="begin"/>
            </w:r>
            <w:r>
              <w:rPr>
                <w:noProof/>
                <w:webHidden/>
              </w:rPr>
              <w:instrText xml:space="preserve"> PAGEREF _Toc381046665 \h </w:instrText>
            </w:r>
            <w:r>
              <w:rPr>
                <w:noProof/>
                <w:webHidden/>
              </w:rPr>
            </w:r>
            <w:r>
              <w:rPr>
                <w:noProof/>
                <w:webHidden/>
              </w:rPr>
              <w:fldChar w:fldCharType="separate"/>
            </w:r>
            <w:r>
              <w:rPr>
                <w:noProof/>
                <w:webHidden/>
              </w:rPr>
              <w:t>4</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66" w:history="1">
            <w:r w:rsidRPr="00593A12">
              <w:rPr>
                <w:rStyle w:val="aa"/>
                <w:noProof/>
              </w:rPr>
              <w:t>1.4</w:t>
            </w:r>
            <w:r>
              <w:rPr>
                <w:rFonts w:asciiTheme="minorHAnsi" w:hAnsiTheme="minorHAnsi"/>
                <w:noProof/>
              </w:rPr>
              <w:tab/>
            </w:r>
            <w:r w:rsidRPr="00593A12">
              <w:rPr>
                <w:rStyle w:val="aa"/>
                <w:rFonts w:hint="eastAsia"/>
                <w:noProof/>
              </w:rPr>
              <w:t>数据结构</w:t>
            </w:r>
            <w:r>
              <w:rPr>
                <w:noProof/>
                <w:webHidden/>
              </w:rPr>
              <w:tab/>
            </w:r>
            <w:r>
              <w:rPr>
                <w:noProof/>
                <w:webHidden/>
              </w:rPr>
              <w:fldChar w:fldCharType="begin"/>
            </w:r>
            <w:r>
              <w:rPr>
                <w:noProof/>
                <w:webHidden/>
              </w:rPr>
              <w:instrText xml:space="preserve"> PAGEREF _Toc381046666 \h </w:instrText>
            </w:r>
            <w:r>
              <w:rPr>
                <w:noProof/>
                <w:webHidden/>
              </w:rPr>
            </w:r>
            <w:r>
              <w:rPr>
                <w:noProof/>
                <w:webHidden/>
              </w:rPr>
              <w:fldChar w:fldCharType="separate"/>
            </w:r>
            <w:r>
              <w:rPr>
                <w:noProof/>
                <w:webHidden/>
              </w:rPr>
              <w:t>5</w:t>
            </w:r>
            <w:r>
              <w:rPr>
                <w:noProof/>
                <w:webHidden/>
              </w:rPr>
              <w:fldChar w:fldCharType="end"/>
            </w:r>
          </w:hyperlink>
        </w:p>
        <w:p w:rsidR="008A48B6" w:rsidRDefault="008A48B6">
          <w:pPr>
            <w:pStyle w:val="30"/>
            <w:tabs>
              <w:tab w:val="left" w:pos="1943"/>
              <w:tab w:val="right" w:leader="dot" w:pos="8296"/>
            </w:tabs>
            <w:ind w:firstLine="420"/>
            <w:rPr>
              <w:rFonts w:asciiTheme="minorHAnsi" w:hAnsiTheme="minorHAnsi"/>
              <w:noProof/>
            </w:rPr>
          </w:pPr>
          <w:hyperlink w:anchor="_Toc381046667" w:history="1">
            <w:r w:rsidRPr="00593A12">
              <w:rPr>
                <w:rStyle w:val="aa"/>
                <w:noProof/>
              </w:rPr>
              <w:t>1.4.1</w:t>
            </w:r>
            <w:r>
              <w:rPr>
                <w:rFonts w:asciiTheme="minorHAnsi" w:hAnsiTheme="minorHAnsi"/>
                <w:noProof/>
              </w:rPr>
              <w:tab/>
            </w:r>
            <w:r w:rsidRPr="00593A12">
              <w:rPr>
                <w:rStyle w:val="aa"/>
                <w:rFonts w:hint="eastAsia"/>
                <w:noProof/>
              </w:rPr>
              <w:t>前台</w:t>
            </w:r>
            <w:r w:rsidRPr="00593A12">
              <w:rPr>
                <w:rStyle w:val="aa"/>
                <w:noProof/>
              </w:rPr>
              <w:t>-</w:t>
            </w:r>
            <w:r w:rsidRPr="00593A12">
              <w:rPr>
                <w:rStyle w:val="aa"/>
                <w:rFonts w:hint="eastAsia"/>
                <w:noProof/>
              </w:rPr>
              <w:t>字典树</w:t>
            </w:r>
            <w:r>
              <w:rPr>
                <w:noProof/>
                <w:webHidden/>
              </w:rPr>
              <w:tab/>
            </w:r>
            <w:r>
              <w:rPr>
                <w:noProof/>
                <w:webHidden/>
              </w:rPr>
              <w:fldChar w:fldCharType="begin"/>
            </w:r>
            <w:r>
              <w:rPr>
                <w:noProof/>
                <w:webHidden/>
              </w:rPr>
              <w:instrText xml:space="preserve"> PAGEREF _Toc381046667 \h </w:instrText>
            </w:r>
            <w:r>
              <w:rPr>
                <w:noProof/>
                <w:webHidden/>
              </w:rPr>
            </w:r>
            <w:r>
              <w:rPr>
                <w:noProof/>
                <w:webHidden/>
              </w:rPr>
              <w:fldChar w:fldCharType="separate"/>
            </w:r>
            <w:r>
              <w:rPr>
                <w:noProof/>
                <w:webHidden/>
              </w:rPr>
              <w:t>5</w:t>
            </w:r>
            <w:r>
              <w:rPr>
                <w:noProof/>
                <w:webHidden/>
              </w:rPr>
              <w:fldChar w:fldCharType="end"/>
            </w:r>
          </w:hyperlink>
        </w:p>
        <w:p w:rsidR="008A48B6" w:rsidRDefault="008A48B6">
          <w:pPr>
            <w:pStyle w:val="30"/>
            <w:tabs>
              <w:tab w:val="left" w:pos="1943"/>
              <w:tab w:val="right" w:leader="dot" w:pos="8296"/>
            </w:tabs>
            <w:ind w:firstLine="420"/>
            <w:rPr>
              <w:rFonts w:asciiTheme="minorHAnsi" w:hAnsiTheme="minorHAnsi"/>
              <w:noProof/>
            </w:rPr>
          </w:pPr>
          <w:hyperlink w:anchor="_Toc381046668" w:history="1">
            <w:r w:rsidRPr="00593A12">
              <w:rPr>
                <w:rStyle w:val="aa"/>
                <w:noProof/>
              </w:rPr>
              <w:t>1.4.2</w:t>
            </w:r>
            <w:r>
              <w:rPr>
                <w:rFonts w:asciiTheme="minorHAnsi" w:hAnsiTheme="minorHAnsi"/>
                <w:noProof/>
              </w:rPr>
              <w:tab/>
            </w:r>
            <w:r w:rsidRPr="00593A12">
              <w:rPr>
                <w:rStyle w:val="aa"/>
                <w:rFonts w:hint="eastAsia"/>
                <w:noProof/>
              </w:rPr>
              <w:t>后台</w:t>
            </w:r>
            <w:r w:rsidRPr="00593A12">
              <w:rPr>
                <w:rStyle w:val="aa"/>
                <w:noProof/>
              </w:rPr>
              <w:t>-</w:t>
            </w:r>
            <w:r w:rsidRPr="00593A12">
              <w:rPr>
                <w:rStyle w:val="aa"/>
                <w:rFonts w:hint="eastAsia"/>
                <w:noProof/>
              </w:rPr>
              <w:t>哈希表（模板实现）</w:t>
            </w:r>
            <w:r>
              <w:rPr>
                <w:noProof/>
                <w:webHidden/>
              </w:rPr>
              <w:tab/>
            </w:r>
            <w:r>
              <w:rPr>
                <w:noProof/>
                <w:webHidden/>
              </w:rPr>
              <w:fldChar w:fldCharType="begin"/>
            </w:r>
            <w:r>
              <w:rPr>
                <w:noProof/>
                <w:webHidden/>
              </w:rPr>
              <w:instrText xml:space="preserve"> PAGEREF _Toc381046668 \h </w:instrText>
            </w:r>
            <w:r>
              <w:rPr>
                <w:noProof/>
                <w:webHidden/>
              </w:rPr>
            </w:r>
            <w:r>
              <w:rPr>
                <w:noProof/>
                <w:webHidden/>
              </w:rPr>
              <w:fldChar w:fldCharType="separate"/>
            </w:r>
            <w:r>
              <w:rPr>
                <w:noProof/>
                <w:webHidden/>
              </w:rPr>
              <w:t>5</w:t>
            </w:r>
            <w:r>
              <w:rPr>
                <w:noProof/>
                <w:webHidden/>
              </w:rPr>
              <w:fldChar w:fldCharType="end"/>
            </w:r>
          </w:hyperlink>
        </w:p>
        <w:p w:rsidR="008A48B6" w:rsidRDefault="008A48B6">
          <w:pPr>
            <w:pStyle w:val="30"/>
            <w:tabs>
              <w:tab w:val="left" w:pos="1943"/>
              <w:tab w:val="right" w:leader="dot" w:pos="8296"/>
            </w:tabs>
            <w:ind w:firstLine="420"/>
            <w:rPr>
              <w:rFonts w:asciiTheme="minorHAnsi" w:hAnsiTheme="minorHAnsi"/>
              <w:noProof/>
            </w:rPr>
          </w:pPr>
          <w:hyperlink w:anchor="_Toc381046669" w:history="1">
            <w:r w:rsidRPr="00593A12">
              <w:rPr>
                <w:rStyle w:val="aa"/>
                <w:noProof/>
              </w:rPr>
              <w:t>1.4.3</w:t>
            </w:r>
            <w:r>
              <w:rPr>
                <w:rFonts w:asciiTheme="minorHAnsi" w:hAnsiTheme="minorHAnsi"/>
                <w:noProof/>
              </w:rPr>
              <w:tab/>
            </w:r>
            <w:r w:rsidRPr="00593A12">
              <w:rPr>
                <w:rStyle w:val="aa"/>
                <w:rFonts w:hint="eastAsia"/>
                <w:noProof/>
              </w:rPr>
              <w:t>后台</w:t>
            </w:r>
            <w:r w:rsidRPr="00593A12">
              <w:rPr>
                <w:rStyle w:val="aa"/>
                <w:noProof/>
              </w:rPr>
              <w:t>-</w:t>
            </w:r>
            <w:r w:rsidRPr="00593A12">
              <w:rPr>
                <w:rStyle w:val="aa"/>
                <w:rFonts w:hint="eastAsia"/>
                <w:noProof/>
              </w:rPr>
              <w:t>有向图十字链表</w:t>
            </w:r>
            <w:r>
              <w:rPr>
                <w:noProof/>
                <w:webHidden/>
              </w:rPr>
              <w:tab/>
            </w:r>
            <w:r>
              <w:rPr>
                <w:noProof/>
                <w:webHidden/>
              </w:rPr>
              <w:fldChar w:fldCharType="begin"/>
            </w:r>
            <w:r>
              <w:rPr>
                <w:noProof/>
                <w:webHidden/>
              </w:rPr>
              <w:instrText xml:space="preserve"> PAGEREF _Toc381046669 \h </w:instrText>
            </w:r>
            <w:r>
              <w:rPr>
                <w:noProof/>
                <w:webHidden/>
              </w:rPr>
            </w:r>
            <w:r>
              <w:rPr>
                <w:noProof/>
                <w:webHidden/>
              </w:rPr>
              <w:fldChar w:fldCharType="separate"/>
            </w:r>
            <w:r>
              <w:rPr>
                <w:noProof/>
                <w:webHidden/>
              </w:rPr>
              <w:t>6</w:t>
            </w:r>
            <w:r>
              <w:rPr>
                <w:noProof/>
                <w:webHidden/>
              </w:rPr>
              <w:fldChar w:fldCharType="end"/>
            </w:r>
          </w:hyperlink>
        </w:p>
        <w:p w:rsidR="008A48B6" w:rsidRDefault="008A48B6">
          <w:pPr>
            <w:pStyle w:val="30"/>
            <w:tabs>
              <w:tab w:val="left" w:pos="1943"/>
              <w:tab w:val="right" w:leader="dot" w:pos="8296"/>
            </w:tabs>
            <w:ind w:firstLine="420"/>
            <w:rPr>
              <w:rFonts w:asciiTheme="minorHAnsi" w:hAnsiTheme="minorHAnsi"/>
              <w:noProof/>
            </w:rPr>
          </w:pPr>
          <w:hyperlink w:anchor="_Toc381046670" w:history="1">
            <w:r w:rsidRPr="00593A12">
              <w:rPr>
                <w:rStyle w:val="aa"/>
                <w:noProof/>
              </w:rPr>
              <w:t>1.4.4</w:t>
            </w:r>
            <w:r>
              <w:rPr>
                <w:rFonts w:asciiTheme="minorHAnsi" w:hAnsiTheme="minorHAnsi"/>
                <w:noProof/>
              </w:rPr>
              <w:tab/>
            </w:r>
            <w:r w:rsidRPr="00593A12">
              <w:rPr>
                <w:rStyle w:val="aa"/>
                <w:rFonts w:hint="eastAsia"/>
                <w:noProof/>
              </w:rPr>
              <w:t>后台</w:t>
            </w:r>
            <w:r w:rsidRPr="00593A12">
              <w:rPr>
                <w:rStyle w:val="aa"/>
                <w:noProof/>
              </w:rPr>
              <w:t>-</w:t>
            </w:r>
            <w:r w:rsidRPr="00593A12">
              <w:rPr>
                <w:rStyle w:val="aa"/>
                <w:rFonts w:hint="eastAsia"/>
                <w:noProof/>
              </w:rPr>
              <w:t>双向链表</w:t>
            </w:r>
            <w:r>
              <w:rPr>
                <w:noProof/>
                <w:webHidden/>
              </w:rPr>
              <w:tab/>
            </w:r>
            <w:r>
              <w:rPr>
                <w:noProof/>
                <w:webHidden/>
              </w:rPr>
              <w:fldChar w:fldCharType="begin"/>
            </w:r>
            <w:r>
              <w:rPr>
                <w:noProof/>
                <w:webHidden/>
              </w:rPr>
              <w:instrText xml:space="preserve"> PAGEREF _Toc381046670 \h </w:instrText>
            </w:r>
            <w:r>
              <w:rPr>
                <w:noProof/>
                <w:webHidden/>
              </w:rPr>
            </w:r>
            <w:r>
              <w:rPr>
                <w:noProof/>
                <w:webHidden/>
              </w:rPr>
              <w:fldChar w:fldCharType="separate"/>
            </w:r>
            <w:r>
              <w:rPr>
                <w:noProof/>
                <w:webHidden/>
              </w:rPr>
              <w:t>8</w:t>
            </w:r>
            <w:r>
              <w:rPr>
                <w:noProof/>
                <w:webHidden/>
              </w:rPr>
              <w:fldChar w:fldCharType="end"/>
            </w:r>
          </w:hyperlink>
        </w:p>
        <w:p w:rsidR="008A48B6" w:rsidRDefault="008A48B6">
          <w:pPr>
            <w:pStyle w:val="11"/>
            <w:tabs>
              <w:tab w:val="left" w:pos="1470"/>
              <w:tab w:val="right" w:leader="dot" w:pos="8296"/>
            </w:tabs>
            <w:ind w:firstLine="420"/>
            <w:rPr>
              <w:rFonts w:asciiTheme="minorHAnsi" w:hAnsiTheme="minorHAnsi"/>
              <w:noProof/>
            </w:rPr>
          </w:pPr>
          <w:hyperlink w:anchor="_Toc381046671" w:history="1">
            <w:r w:rsidRPr="00593A12">
              <w:rPr>
                <w:rStyle w:val="aa"/>
                <w:rFonts w:hint="eastAsia"/>
                <w:noProof/>
              </w:rPr>
              <w:t>第二章</w:t>
            </w:r>
            <w:r>
              <w:rPr>
                <w:rFonts w:asciiTheme="minorHAnsi" w:hAnsiTheme="minorHAnsi"/>
                <w:noProof/>
              </w:rPr>
              <w:tab/>
            </w:r>
            <w:r w:rsidRPr="00593A12">
              <w:rPr>
                <w:rStyle w:val="aa"/>
                <w:rFonts w:hint="eastAsia"/>
                <w:noProof/>
              </w:rPr>
              <w:t>功能实现以及测试</w:t>
            </w:r>
            <w:r>
              <w:rPr>
                <w:noProof/>
                <w:webHidden/>
              </w:rPr>
              <w:tab/>
            </w:r>
            <w:r>
              <w:rPr>
                <w:noProof/>
                <w:webHidden/>
              </w:rPr>
              <w:fldChar w:fldCharType="begin"/>
            </w:r>
            <w:r>
              <w:rPr>
                <w:noProof/>
                <w:webHidden/>
              </w:rPr>
              <w:instrText xml:space="preserve"> PAGEREF _Toc381046671 \h </w:instrText>
            </w:r>
            <w:r>
              <w:rPr>
                <w:noProof/>
                <w:webHidden/>
              </w:rPr>
            </w:r>
            <w:r>
              <w:rPr>
                <w:noProof/>
                <w:webHidden/>
              </w:rPr>
              <w:fldChar w:fldCharType="separate"/>
            </w:r>
            <w:r>
              <w:rPr>
                <w:noProof/>
                <w:webHidden/>
              </w:rPr>
              <w:t>8</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73" w:history="1">
            <w:r w:rsidRPr="00593A12">
              <w:rPr>
                <w:rStyle w:val="aa"/>
                <w:noProof/>
              </w:rPr>
              <w:t>2.1</w:t>
            </w:r>
            <w:r>
              <w:rPr>
                <w:rFonts w:asciiTheme="minorHAnsi" w:hAnsiTheme="minorHAnsi"/>
                <w:noProof/>
              </w:rPr>
              <w:tab/>
            </w:r>
            <w:r w:rsidRPr="00593A12">
              <w:rPr>
                <w:rStyle w:val="aa"/>
                <w:rFonts w:hint="eastAsia"/>
                <w:noProof/>
              </w:rPr>
              <w:t>功能实现</w:t>
            </w:r>
            <w:r>
              <w:rPr>
                <w:noProof/>
                <w:webHidden/>
              </w:rPr>
              <w:tab/>
            </w:r>
            <w:r>
              <w:rPr>
                <w:noProof/>
                <w:webHidden/>
              </w:rPr>
              <w:fldChar w:fldCharType="begin"/>
            </w:r>
            <w:r>
              <w:rPr>
                <w:noProof/>
                <w:webHidden/>
              </w:rPr>
              <w:instrText xml:space="preserve"> PAGEREF _Toc381046673 \h </w:instrText>
            </w:r>
            <w:r>
              <w:rPr>
                <w:noProof/>
                <w:webHidden/>
              </w:rPr>
            </w:r>
            <w:r>
              <w:rPr>
                <w:noProof/>
                <w:webHidden/>
              </w:rPr>
              <w:fldChar w:fldCharType="separate"/>
            </w:r>
            <w:r>
              <w:rPr>
                <w:noProof/>
                <w:webHidden/>
              </w:rPr>
              <w:t>9</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76" w:history="1">
            <w:r w:rsidRPr="00593A12">
              <w:rPr>
                <w:rStyle w:val="aa"/>
                <w:noProof/>
              </w:rPr>
              <w:t>2.2</w:t>
            </w:r>
            <w:r>
              <w:rPr>
                <w:rFonts w:asciiTheme="minorHAnsi" w:hAnsiTheme="minorHAnsi"/>
                <w:noProof/>
              </w:rPr>
              <w:tab/>
            </w:r>
            <w:r w:rsidRPr="00593A12">
              <w:rPr>
                <w:rStyle w:val="aa"/>
                <w:rFonts w:hint="eastAsia"/>
                <w:noProof/>
              </w:rPr>
              <w:t>用户</w:t>
            </w:r>
            <w:r>
              <w:rPr>
                <w:noProof/>
                <w:webHidden/>
              </w:rPr>
              <w:tab/>
            </w:r>
            <w:r>
              <w:rPr>
                <w:noProof/>
                <w:webHidden/>
              </w:rPr>
              <w:fldChar w:fldCharType="begin"/>
            </w:r>
            <w:r>
              <w:rPr>
                <w:noProof/>
                <w:webHidden/>
              </w:rPr>
              <w:instrText xml:space="preserve"> PAGEREF _Toc381046676 \h </w:instrText>
            </w:r>
            <w:r>
              <w:rPr>
                <w:noProof/>
                <w:webHidden/>
              </w:rPr>
            </w:r>
            <w:r>
              <w:rPr>
                <w:noProof/>
                <w:webHidden/>
              </w:rPr>
              <w:fldChar w:fldCharType="separate"/>
            </w:r>
            <w:r>
              <w:rPr>
                <w:noProof/>
                <w:webHidden/>
              </w:rPr>
              <w:t>9</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77" w:history="1">
            <w:r w:rsidRPr="00593A12">
              <w:rPr>
                <w:rStyle w:val="aa"/>
                <w:noProof/>
              </w:rPr>
              <w:t>2.3</w:t>
            </w:r>
            <w:r>
              <w:rPr>
                <w:rFonts w:asciiTheme="minorHAnsi" w:hAnsiTheme="minorHAnsi"/>
                <w:noProof/>
              </w:rPr>
              <w:tab/>
            </w:r>
            <w:r w:rsidRPr="00593A12">
              <w:rPr>
                <w:rStyle w:val="aa"/>
                <w:rFonts w:hint="eastAsia"/>
                <w:noProof/>
              </w:rPr>
              <w:t>关注</w:t>
            </w:r>
            <w:r>
              <w:rPr>
                <w:noProof/>
                <w:webHidden/>
              </w:rPr>
              <w:tab/>
            </w:r>
            <w:r>
              <w:rPr>
                <w:noProof/>
                <w:webHidden/>
              </w:rPr>
              <w:fldChar w:fldCharType="begin"/>
            </w:r>
            <w:r>
              <w:rPr>
                <w:noProof/>
                <w:webHidden/>
              </w:rPr>
              <w:instrText xml:space="preserve"> PAGEREF _Toc381046677 \h </w:instrText>
            </w:r>
            <w:r>
              <w:rPr>
                <w:noProof/>
                <w:webHidden/>
              </w:rPr>
            </w:r>
            <w:r>
              <w:rPr>
                <w:noProof/>
                <w:webHidden/>
              </w:rPr>
              <w:fldChar w:fldCharType="separate"/>
            </w:r>
            <w:r>
              <w:rPr>
                <w:noProof/>
                <w:webHidden/>
              </w:rPr>
              <w:t>10</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78" w:history="1">
            <w:r w:rsidRPr="00593A12">
              <w:rPr>
                <w:rStyle w:val="aa"/>
                <w:noProof/>
              </w:rPr>
              <w:t>2.4</w:t>
            </w:r>
            <w:r>
              <w:rPr>
                <w:rFonts w:asciiTheme="minorHAnsi" w:hAnsiTheme="minorHAnsi"/>
                <w:noProof/>
              </w:rPr>
              <w:tab/>
            </w:r>
            <w:r w:rsidRPr="00593A12">
              <w:rPr>
                <w:rStyle w:val="aa"/>
                <w:rFonts w:hint="eastAsia"/>
                <w:noProof/>
              </w:rPr>
              <w:t>信息</w:t>
            </w:r>
            <w:r>
              <w:rPr>
                <w:noProof/>
                <w:webHidden/>
              </w:rPr>
              <w:tab/>
            </w:r>
            <w:r>
              <w:rPr>
                <w:noProof/>
                <w:webHidden/>
              </w:rPr>
              <w:fldChar w:fldCharType="begin"/>
            </w:r>
            <w:r>
              <w:rPr>
                <w:noProof/>
                <w:webHidden/>
              </w:rPr>
              <w:instrText xml:space="preserve"> PAGEREF _Toc381046678 \h </w:instrText>
            </w:r>
            <w:r>
              <w:rPr>
                <w:noProof/>
                <w:webHidden/>
              </w:rPr>
            </w:r>
            <w:r>
              <w:rPr>
                <w:noProof/>
                <w:webHidden/>
              </w:rPr>
              <w:fldChar w:fldCharType="separate"/>
            </w:r>
            <w:r>
              <w:rPr>
                <w:noProof/>
                <w:webHidden/>
              </w:rPr>
              <w:t>11</w:t>
            </w:r>
            <w:r>
              <w:rPr>
                <w:noProof/>
                <w:webHidden/>
              </w:rPr>
              <w:fldChar w:fldCharType="end"/>
            </w:r>
          </w:hyperlink>
        </w:p>
        <w:p w:rsidR="008A48B6" w:rsidRDefault="008A48B6">
          <w:pPr>
            <w:pStyle w:val="11"/>
            <w:tabs>
              <w:tab w:val="left" w:pos="1470"/>
              <w:tab w:val="right" w:leader="dot" w:pos="8296"/>
            </w:tabs>
            <w:ind w:firstLine="420"/>
            <w:rPr>
              <w:rFonts w:asciiTheme="minorHAnsi" w:hAnsiTheme="minorHAnsi"/>
              <w:noProof/>
            </w:rPr>
          </w:pPr>
          <w:hyperlink w:anchor="_Toc381046679" w:history="1">
            <w:r w:rsidRPr="00593A12">
              <w:rPr>
                <w:rStyle w:val="aa"/>
                <w:rFonts w:hint="eastAsia"/>
                <w:noProof/>
              </w:rPr>
              <w:t>第三章</w:t>
            </w:r>
            <w:r>
              <w:rPr>
                <w:rFonts w:asciiTheme="minorHAnsi" w:hAnsiTheme="minorHAnsi"/>
                <w:noProof/>
              </w:rPr>
              <w:tab/>
            </w:r>
            <w:r w:rsidRPr="00593A12">
              <w:rPr>
                <w:rStyle w:val="aa"/>
                <w:rFonts w:hint="eastAsia"/>
                <w:noProof/>
              </w:rPr>
              <w:t>总结</w:t>
            </w:r>
            <w:r>
              <w:rPr>
                <w:noProof/>
                <w:webHidden/>
              </w:rPr>
              <w:tab/>
            </w:r>
            <w:r>
              <w:rPr>
                <w:noProof/>
                <w:webHidden/>
              </w:rPr>
              <w:fldChar w:fldCharType="begin"/>
            </w:r>
            <w:r>
              <w:rPr>
                <w:noProof/>
                <w:webHidden/>
              </w:rPr>
              <w:instrText xml:space="preserve"> PAGEREF _Toc381046679 \h </w:instrText>
            </w:r>
            <w:r>
              <w:rPr>
                <w:noProof/>
                <w:webHidden/>
              </w:rPr>
            </w:r>
            <w:r>
              <w:rPr>
                <w:noProof/>
                <w:webHidden/>
              </w:rPr>
              <w:fldChar w:fldCharType="separate"/>
            </w:r>
            <w:r>
              <w:rPr>
                <w:noProof/>
                <w:webHidden/>
              </w:rPr>
              <w:t>12</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81" w:history="1">
            <w:r w:rsidRPr="00593A12">
              <w:rPr>
                <w:rStyle w:val="aa"/>
                <w:noProof/>
              </w:rPr>
              <w:t>3.1</w:t>
            </w:r>
            <w:r>
              <w:rPr>
                <w:rFonts w:asciiTheme="minorHAnsi" w:hAnsiTheme="minorHAnsi"/>
                <w:noProof/>
              </w:rPr>
              <w:tab/>
            </w:r>
            <w:r w:rsidRPr="00593A12">
              <w:rPr>
                <w:rStyle w:val="aa"/>
                <w:rFonts w:hint="eastAsia"/>
                <w:noProof/>
              </w:rPr>
              <w:t>程序总结</w:t>
            </w:r>
            <w:r>
              <w:rPr>
                <w:noProof/>
                <w:webHidden/>
              </w:rPr>
              <w:tab/>
            </w:r>
            <w:r>
              <w:rPr>
                <w:noProof/>
                <w:webHidden/>
              </w:rPr>
              <w:fldChar w:fldCharType="begin"/>
            </w:r>
            <w:r>
              <w:rPr>
                <w:noProof/>
                <w:webHidden/>
              </w:rPr>
              <w:instrText xml:space="preserve"> PAGEREF _Toc381046681 \h </w:instrText>
            </w:r>
            <w:r>
              <w:rPr>
                <w:noProof/>
                <w:webHidden/>
              </w:rPr>
            </w:r>
            <w:r>
              <w:rPr>
                <w:noProof/>
                <w:webHidden/>
              </w:rPr>
              <w:fldChar w:fldCharType="separate"/>
            </w:r>
            <w:r>
              <w:rPr>
                <w:noProof/>
                <w:webHidden/>
              </w:rPr>
              <w:t>12</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82" w:history="1">
            <w:r w:rsidRPr="00593A12">
              <w:rPr>
                <w:rStyle w:val="aa"/>
                <w:noProof/>
              </w:rPr>
              <w:t>3.2</w:t>
            </w:r>
            <w:r>
              <w:rPr>
                <w:rFonts w:asciiTheme="minorHAnsi" w:hAnsiTheme="minorHAnsi"/>
                <w:noProof/>
              </w:rPr>
              <w:tab/>
            </w:r>
            <w:r w:rsidRPr="00593A12">
              <w:rPr>
                <w:rStyle w:val="aa"/>
                <w:rFonts w:hint="eastAsia"/>
                <w:noProof/>
              </w:rPr>
              <w:t>遇到的问题</w:t>
            </w:r>
            <w:r>
              <w:rPr>
                <w:noProof/>
                <w:webHidden/>
              </w:rPr>
              <w:tab/>
            </w:r>
            <w:r>
              <w:rPr>
                <w:noProof/>
                <w:webHidden/>
              </w:rPr>
              <w:fldChar w:fldCharType="begin"/>
            </w:r>
            <w:r>
              <w:rPr>
                <w:noProof/>
                <w:webHidden/>
              </w:rPr>
              <w:instrText xml:space="preserve"> PAGEREF _Toc381046682 \h </w:instrText>
            </w:r>
            <w:r>
              <w:rPr>
                <w:noProof/>
                <w:webHidden/>
              </w:rPr>
            </w:r>
            <w:r>
              <w:rPr>
                <w:noProof/>
                <w:webHidden/>
              </w:rPr>
              <w:fldChar w:fldCharType="separate"/>
            </w:r>
            <w:r>
              <w:rPr>
                <w:noProof/>
                <w:webHidden/>
              </w:rPr>
              <w:t>12</w:t>
            </w:r>
            <w:r>
              <w:rPr>
                <w:noProof/>
                <w:webHidden/>
              </w:rPr>
              <w:fldChar w:fldCharType="end"/>
            </w:r>
          </w:hyperlink>
        </w:p>
        <w:p w:rsidR="008A48B6" w:rsidRDefault="008A48B6">
          <w:pPr>
            <w:pStyle w:val="20"/>
            <w:tabs>
              <w:tab w:val="left" w:pos="1470"/>
              <w:tab w:val="right" w:leader="dot" w:pos="8296"/>
            </w:tabs>
            <w:ind w:firstLine="420"/>
            <w:rPr>
              <w:rFonts w:asciiTheme="minorHAnsi" w:hAnsiTheme="minorHAnsi"/>
              <w:noProof/>
            </w:rPr>
          </w:pPr>
          <w:hyperlink w:anchor="_Toc381046683" w:history="1">
            <w:r w:rsidRPr="00593A12">
              <w:rPr>
                <w:rStyle w:val="aa"/>
                <w:noProof/>
              </w:rPr>
              <w:t>3.3</w:t>
            </w:r>
            <w:r>
              <w:rPr>
                <w:rFonts w:asciiTheme="minorHAnsi" w:hAnsiTheme="minorHAnsi"/>
                <w:noProof/>
              </w:rPr>
              <w:tab/>
            </w:r>
            <w:r w:rsidRPr="00593A12">
              <w:rPr>
                <w:rStyle w:val="aa"/>
                <w:rFonts w:hint="eastAsia"/>
                <w:noProof/>
              </w:rPr>
              <w:t>可改进的地方</w:t>
            </w:r>
            <w:r>
              <w:rPr>
                <w:noProof/>
                <w:webHidden/>
              </w:rPr>
              <w:tab/>
            </w:r>
            <w:r>
              <w:rPr>
                <w:noProof/>
                <w:webHidden/>
              </w:rPr>
              <w:fldChar w:fldCharType="begin"/>
            </w:r>
            <w:r>
              <w:rPr>
                <w:noProof/>
                <w:webHidden/>
              </w:rPr>
              <w:instrText xml:space="preserve"> PAGEREF _Toc381046683 \h </w:instrText>
            </w:r>
            <w:r>
              <w:rPr>
                <w:noProof/>
                <w:webHidden/>
              </w:rPr>
            </w:r>
            <w:r>
              <w:rPr>
                <w:noProof/>
                <w:webHidden/>
              </w:rPr>
              <w:fldChar w:fldCharType="separate"/>
            </w:r>
            <w:r>
              <w:rPr>
                <w:noProof/>
                <w:webHidden/>
              </w:rPr>
              <w:t>12</w:t>
            </w:r>
            <w:r>
              <w:rPr>
                <w:noProof/>
                <w:webHidden/>
              </w:rPr>
              <w:fldChar w:fldCharType="end"/>
            </w:r>
          </w:hyperlink>
        </w:p>
        <w:p w:rsidR="00480426" w:rsidRDefault="00480426" w:rsidP="00480426">
          <w:pPr>
            <w:ind w:firstLine="422"/>
            <w:rPr>
              <w:b/>
              <w:bCs/>
              <w:lang w:val="zh-CN"/>
            </w:rPr>
          </w:pPr>
          <w:r>
            <w:rPr>
              <w:b/>
              <w:bCs/>
              <w:lang w:val="zh-CN"/>
            </w:rPr>
            <w:fldChar w:fldCharType="end"/>
          </w: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480426" w:rsidRDefault="00480426" w:rsidP="00480426">
          <w:pPr>
            <w:ind w:firstLine="420"/>
            <w:rPr>
              <w:lang w:val="zh-CN"/>
            </w:rPr>
          </w:pPr>
        </w:p>
        <w:p w:rsidR="003D68EC" w:rsidRDefault="003D68EC" w:rsidP="00480426">
          <w:pPr>
            <w:ind w:firstLine="420"/>
            <w:rPr>
              <w:lang w:val="zh-CN"/>
            </w:rPr>
          </w:pPr>
        </w:p>
        <w:p w:rsidR="003D68EC" w:rsidRDefault="003D68EC" w:rsidP="00480426">
          <w:pPr>
            <w:ind w:firstLine="420"/>
            <w:rPr>
              <w:lang w:val="zh-CN"/>
            </w:rPr>
          </w:pPr>
        </w:p>
        <w:p w:rsidR="00480426" w:rsidRPr="00480426" w:rsidRDefault="00280D52" w:rsidP="00480426">
          <w:pPr>
            <w:ind w:firstLine="420"/>
            <w:rPr>
              <w:lang w:val="zh-CN"/>
            </w:rPr>
          </w:pPr>
        </w:p>
      </w:sdtContent>
    </w:sdt>
    <w:p w:rsidR="00F13E51" w:rsidRDefault="00F13E51" w:rsidP="00F13E51">
      <w:pPr>
        <w:pStyle w:val="1"/>
      </w:pPr>
      <w:bookmarkStart w:id="2" w:name="_Toc381046662"/>
      <w:r>
        <w:lastRenderedPageBreak/>
        <w:t>设计过程</w:t>
      </w:r>
      <w:bookmarkEnd w:id="2"/>
    </w:p>
    <w:p w:rsidR="00F13E51" w:rsidRDefault="00F13E51" w:rsidP="00D22851">
      <w:pPr>
        <w:pStyle w:val="2"/>
      </w:pPr>
      <w:bookmarkStart w:id="3" w:name="_Toc381046663"/>
      <w:r>
        <w:rPr>
          <w:rFonts w:hint="eastAsia"/>
        </w:rPr>
        <w:t>设计构想</w:t>
      </w:r>
      <w:bookmarkEnd w:id="3"/>
    </w:p>
    <w:p w:rsidR="00BC2D34" w:rsidRDefault="00DA2E83" w:rsidP="00BC2D34">
      <w:pPr>
        <w:ind w:firstLine="420"/>
      </w:pPr>
      <w:r>
        <w:t>Project</w:t>
      </w:r>
      <w:r>
        <w:t>的基本要求是实现一个社交系统，使其能够进行基本的消息发布，信息共享，好友关注等功能。针对后台的操作，希望设计针对用户名的开放链表法的哈希索引，消息则使用链表实现，关注关系以有向图的十字链表存储。至于前台的设计，希望以一个界面类，实现全部的前台指令操作。</w:t>
      </w:r>
      <w:r w:rsidR="004D7BE0">
        <w:rPr>
          <w:rFonts w:hint="eastAsia"/>
        </w:rPr>
        <w:t>在设计的时候，应当以功能为导向，为界面类提供应有的接口，以保证代码的正常运作。</w:t>
      </w:r>
    </w:p>
    <w:p w:rsidR="00BC2D34" w:rsidRDefault="00BC2D34" w:rsidP="00BC2D34">
      <w:pPr>
        <w:ind w:firstLine="420"/>
      </w:pPr>
      <w:r>
        <w:t>文件存储的设想：</w:t>
      </w:r>
    </w:p>
    <w:p w:rsidR="00BC2D34" w:rsidRDefault="00BC2D34" w:rsidP="00BC2D34">
      <w:pPr>
        <w:pStyle w:val="ac"/>
        <w:numPr>
          <w:ilvl w:val="0"/>
          <w:numId w:val="16"/>
        </w:numPr>
        <w:ind w:firstLineChars="0"/>
      </w:pPr>
      <w:r>
        <w:t>尽可能减少内存的使用量，使用文件操作</w:t>
      </w:r>
    </w:p>
    <w:p w:rsidR="00BC2D34" w:rsidRDefault="00BC2D34" w:rsidP="00BC2D34">
      <w:pPr>
        <w:pStyle w:val="ac"/>
        <w:numPr>
          <w:ilvl w:val="0"/>
          <w:numId w:val="16"/>
        </w:numPr>
        <w:ind w:firstLineChars="0"/>
      </w:pPr>
      <w:r>
        <w:t>修改用户信息不需要修改索引值，以达到代码量的减少</w:t>
      </w:r>
    </w:p>
    <w:p w:rsidR="00BC2D34" w:rsidRDefault="00BC2D34" w:rsidP="00BC2D34">
      <w:pPr>
        <w:pStyle w:val="ac"/>
        <w:numPr>
          <w:ilvl w:val="0"/>
          <w:numId w:val="16"/>
        </w:numPr>
        <w:ind w:firstLineChars="0"/>
      </w:pPr>
      <w:r>
        <w:rPr>
          <w:rFonts w:hint="eastAsia"/>
        </w:rPr>
        <w:t>多索引，保证条件搜索的速度</w:t>
      </w:r>
    </w:p>
    <w:p w:rsidR="00BC2D34" w:rsidRDefault="00BC2D34" w:rsidP="00BC2D34">
      <w:pPr>
        <w:pStyle w:val="ac"/>
        <w:numPr>
          <w:ilvl w:val="0"/>
          <w:numId w:val="16"/>
        </w:numPr>
        <w:ind w:firstLineChars="0"/>
      </w:pPr>
      <w:r>
        <w:t>可变信息与长度不可变的信息分开存储，以实现叠加式地文件内容增长，而非重写</w:t>
      </w:r>
    </w:p>
    <w:p w:rsidR="004D7BE0" w:rsidRDefault="00FF75FD" w:rsidP="001471D9">
      <w:pPr>
        <w:ind w:firstLine="420"/>
      </w:pPr>
      <w:r>
        <w:rPr>
          <w:rFonts w:hint="eastAsia"/>
        </w:rPr>
        <w:t>数据结构的设想：</w:t>
      </w:r>
    </w:p>
    <w:p w:rsidR="00FF75FD" w:rsidRDefault="00FF75FD" w:rsidP="00FF75FD">
      <w:pPr>
        <w:pStyle w:val="ac"/>
        <w:numPr>
          <w:ilvl w:val="0"/>
          <w:numId w:val="17"/>
        </w:numPr>
        <w:ind w:firstLineChars="0"/>
      </w:pPr>
      <w:r>
        <w:t>尽可能实现不修改索引的情况下实现数据文件的修改</w:t>
      </w:r>
    </w:p>
    <w:p w:rsidR="00FF75FD" w:rsidRDefault="00FF75FD" w:rsidP="00A7461B">
      <w:pPr>
        <w:pStyle w:val="ac"/>
        <w:numPr>
          <w:ilvl w:val="0"/>
          <w:numId w:val="17"/>
        </w:numPr>
        <w:ind w:firstLineChars="0"/>
      </w:pPr>
      <w:r>
        <w:t>尽可能选用合适的数据结构，不同情况下使用的数据结构考虑实现为模板方式</w:t>
      </w:r>
    </w:p>
    <w:p w:rsidR="003E1DE4" w:rsidRDefault="003E1DE4" w:rsidP="003E1DE4">
      <w:pPr>
        <w:ind w:left="420" w:firstLineChars="0" w:firstLine="0"/>
      </w:pPr>
      <w:r>
        <w:t>对于程序的设想就是这样，在写程序的时候也一直尽量以之作为纲领。</w:t>
      </w:r>
    </w:p>
    <w:p w:rsidR="00A7461B" w:rsidRDefault="00C11D31" w:rsidP="00C11D31">
      <w:pPr>
        <w:pStyle w:val="2"/>
      </w:pPr>
      <w:bookmarkStart w:id="4" w:name="_Toc381046664"/>
      <w:r>
        <w:t>文件存储</w:t>
      </w:r>
      <w:bookmarkEnd w:id="4"/>
    </w:p>
    <w:p w:rsidR="00331DB7" w:rsidRDefault="00C11D31" w:rsidP="00C11D31">
      <w:pPr>
        <w:ind w:firstLine="420"/>
      </w:pPr>
      <w:r>
        <w:rPr>
          <w:rFonts w:hint="eastAsia"/>
        </w:rPr>
        <w:t>因为要保证用户的信息在程序结束后不消失，所以需要将其保存在文件中。我将用户的所有内容分为三类：长度不变的个人信息（如电话，等等），用户发布的信息，以及关注信息。所有的文件都是以二进制存储。</w:t>
      </w:r>
      <w:r>
        <w:t>用户的所有关于个人的信息都存储在</w:t>
      </w:r>
      <w:r>
        <w:t>info</w:t>
      </w:r>
      <w:r>
        <w:t>中，用户发布的，消息在</w:t>
      </w:r>
      <w:r>
        <w:t>meg</w:t>
      </w:r>
      <w:r>
        <w:t>中，而关注在</w:t>
      </w:r>
      <w:r>
        <w:t>like</w:t>
      </w:r>
      <w:r>
        <w:t>中。</w:t>
      </w:r>
      <w:r w:rsidR="009066E2">
        <w:t>他们的组织形式如</w:t>
      </w:r>
      <w:r w:rsidR="009066E2">
        <w:t>Figure 1</w:t>
      </w:r>
      <w:r w:rsidR="009066E2">
        <w:t>所示。</w:t>
      </w:r>
    </w:p>
    <w:p w:rsidR="00331DB7" w:rsidRDefault="009066E2" w:rsidP="00331DB7">
      <w:pPr>
        <w:keepNext/>
        <w:ind w:firstLine="420"/>
      </w:pPr>
      <w:r>
        <w:rPr>
          <w:noProof/>
        </w:rPr>
        <w:drawing>
          <wp:inline distT="0" distB="0" distL="0" distR="0">
            <wp:extent cx="4306432" cy="2494371"/>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捕获.JPG"/>
                    <pic:cNvPicPr/>
                  </pic:nvPicPr>
                  <pic:blipFill>
                    <a:blip r:embed="rId8">
                      <a:extLst>
                        <a:ext uri="{28A0092B-C50C-407E-A947-70E740481C1C}">
                          <a14:useLocalDpi xmlns:a14="http://schemas.microsoft.com/office/drawing/2010/main" val="0"/>
                        </a:ext>
                      </a:extLst>
                    </a:blip>
                    <a:stretch>
                      <a:fillRect/>
                    </a:stretch>
                  </pic:blipFill>
                  <pic:spPr>
                    <a:xfrm>
                      <a:off x="0" y="0"/>
                      <a:ext cx="4319652" cy="2502028"/>
                    </a:xfrm>
                    <a:prstGeom prst="rect">
                      <a:avLst/>
                    </a:prstGeom>
                  </pic:spPr>
                </pic:pic>
              </a:graphicData>
            </a:graphic>
          </wp:inline>
        </w:drawing>
      </w:r>
    </w:p>
    <w:p w:rsidR="00C11D31" w:rsidRDefault="00331DB7" w:rsidP="00331DB7">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1</w:t>
      </w:r>
      <w:r w:rsidR="00280D52">
        <w:rPr>
          <w:noProof/>
        </w:rPr>
        <w:fldChar w:fldCharType="end"/>
      </w:r>
      <w:r>
        <w:t xml:space="preserve"> </w:t>
      </w:r>
      <w:r>
        <w:t>索引与数据的关系图</w:t>
      </w:r>
    </w:p>
    <w:p w:rsidR="00C11D31" w:rsidRDefault="00C11D31" w:rsidP="00C11D31">
      <w:pPr>
        <w:ind w:firstLine="420"/>
      </w:pPr>
      <w:r>
        <w:t>还有关于索引的存储，由于程序要求实现关于个人信息的各个条目的搜索，所以关于每一种信息的索引都单独存放。</w:t>
      </w:r>
      <w:r>
        <w:t>index</w:t>
      </w:r>
      <w:r>
        <w:t>中存放的是用户名哈希索引，</w:t>
      </w:r>
      <w:r>
        <w:t>index_name</w:t>
      </w:r>
      <w:r>
        <w:t>存放的是用户姓名索引，</w:t>
      </w:r>
      <w:r>
        <w:t>index_bir</w:t>
      </w:r>
      <w:r>
        <w:t>是生日索引，</w:t>
      </w:r>
      <w:r>
        <w:t>index_tele</w:t>
      </w:r>
      <w:r>
        <w:t>是电话索引，</w:t>
      </w:r>
      <w:r>
        <w:rPr>
          <w:rFonts w:hint="eastAsia"/>
        </w:rPr>
        <w:t>index</w:t>
      </w:r>
      <w:r>
        <w:t>_add</w:t>
      </w:r>
      <w:r>
        <w:t>是地址索引。</w:t>
      </w:r>
    </w:p>
    <w:p w:rsidR="00C11D31" w:rsidRDefault="006A52B3" w:rsidP="006A52B3">
      <w:pPr>
        <w:pStyle w:val="2"/>
      </w:pPr>
      <w:bookmarkStart w:id="5" w:name="_Toc381046665"/>
      <w:r>
        <w:lastRenderedPageBreak/>
        <w:t>前台设计</w:t>
      </w:r>
      <w:bookmarkEnd w:id="5"/>
    </w:p>
    <w:p w:rsidR="006A52B3" w:rsidRDefault="006A52B3" w:rsidP="006A52B3">
      <w:pPr>
        <w:ind w:firstLine="420"/>
      </w:pPr>
      <w:r>
        <w:t>程序的前台功能都是在</w:t>
      </w:r>
      <w:r>
        <w:t>Interface</w:t>
      </w:r>
      <w:r>
        <w:t>类中实现的，</w:t>
      </w:r>
      <w:r>
        <w:t>Interface</w:t>
      </w:r>
      <w:r>
        <w:t>同时也是连结前台后台的主要类。同时为了测试模式，</w:t>
      </w:r>
      <w:r>
        <w:t>Interface</w:t>
      </w:r>
      <w:r>
        <w:t>也提供了测试接口。详细接口如图</w:t>
      </w:r>
      <w:r w:rsidR="00D14649">
        <w:t>Figure</w:t>
      </w:r>
      <w:r w:rsidR="00C223E9">
        <w:t xml:space="preserve"> 2</w:t>
      </w:r>
      <w:r>
        <w:t>，</w:t>
      </w:r>
      <w:r w:rsidR="0084523E">
        <w:t>具体</w:t>
      </w:r>
      <w:r>
        <w:t>见</w:t>
      </w:r>
      <w:hyperlink r:id="rId9" w:history="1">
        <w:r w:rsidRPr="00D22851">
          <w:rPr>
            <w:rStyle w:val="aa"/>
          </w:rPr>
          <w:t>..\P2Project\interface.h</w:t>
        </w:r>
      </w:hyperlink>
      <w:r>
        <w:t>。</w:t>
      </w:r>
    </w:p>
    <w:p w:rsidR="00D14649" w:rsidRDefault="00D14649" w:rsidP="00D14649">
      <w:pPr>
        <w:keepNext/>
        <w:ind w:firstLine="420"/>
      </w:pPr>
      <w:r>
        <w:rPr>
          <w:rFonts w:hint="eastAsia"/>
          <w:noProof/>
        </w:rPr>
        <w:drawing>
          <wp:inline distT="0" distB="0" distL="0" distR="0" wp14:anchorId="4D531D91" wp14:editId="08A210C8">
            <wp:extent cx="3265422" cy="72450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标题-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8639" cy="7252216"/>
                    </a:xfrm>
                    <a:prstGeom prst="rect">
                      <a:avLst/>
                    </a:prstGeom>
                  </pic:spPr>
                </pic:pic>
              </a:graphicData>
            </a:graphic>
          </wp:inline>
        </w:drawing>
      </w:r>
    </w:p>
    <w:p w:rsidR="00AE533C" w:rsidRPr="00C11D31" w:rsidRDefault="00D14649" w:rsidP="00D14649">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2</w:t>
      </w:r>
      <w:r w:rsidR="00280D52">
        <w:rPr>
          <w:noProof/>
        </w:rPr>
        <w:fldChar w:fldCharType="end"/>
      </w:r>
      <w:r w:rsidR="00353965">
        <w:t xml:space="preserve"> </w:t>
      </w:r>
      <w:r w:rsidR="00353965">
        <w:t>前台接口操作</w:t>
      </w:r>
    </w:p>
    <w:p w:rsidR="001471D9" w:rsidRDefault="001471D9" w:rsidP="006A52B3">
      <w:pPr>
        <w:pStyle w:val="2"/>
      </w:pPr>
      <w:bookmarkStart w:id="6" w:name="_Toc381046666"/>
      <w:r>
        <w:rPr>
          <w:rFonts w:hint="eastAsia"/>
        </w:rPr>
        <w:lastRenderedPageBreak/>
        <w:t>数据结构</w:t>
      </w:r>
      <w:bookmarkEnd w:id="6"/>
    </w:p>
    <w:p w:rsidR="00AE760B" w:rsidRDefault="00AE760B" w:rsidP="00AE760B">
      <w:pPr>
        <w:pStyle w:val="3"/>
      </w:pPr>
      <w:bookmarkStart w:id="7" w:name="_Toc381046667"/>
      <w:r>
        <w:rPr>
          <w:rFonts w:hint="eastAsia"/>
        </w:rPr>
        <w:t>前台</w:t>
      </w:r>
      <w:r>
        <w:rPr>
          <w:rFonts w:hint="eastAsia"/>
        </w:rPr>
        <w:t>-</w:t>
      </w:r>
      <w:r>
        <w:rPr>
          <w:rFonts w:hint="eastAsia"/>
        </w:rPr>
        <w:t>字典树</w:t>
      </w:r>
      <w:bookmarkEnd w:id="7"/>
    </w:p>
    <w:p w:rsidR="00AE760B" w:rsidRDefault="00AE760B" w:rsidP="00AE760B">
      <w:pPr>
        <w:ind w:firstLine="420"/>
      </w:pPr>
      <w:r>
        <w:t>本来是打算实现前缀搜索的功能的，后因时间紧迫，无奈放弃。不过在字典序输出关注列表时可以用到字典树，因此就保留了此数据结构</w:t>
      </w:r>
      <w:r w:rsidR="00085656">
        <w:t>。</w:t>
      </w:r>
    </w:p>
    <w:p w:rsidR="003D2194" w:rsidRDefault="00A4083C" w:rsidP="00AE760B">
      <w:pPr>
        <w:ind w:firstLine="420"/>
      </w:pPr>
      <w:r>
        <w:t>在整个程序中，</w:t>
      </w:r>
      <w:r w:rsidR="00CF3A65">
        <w:t>只有在前台显示列表的时候使用到了该数据结构，所以用处不是</w:t>
      </w:r>
      <w:r w:rsidR="0024387F">
        <w:t>很大，就作为一个尝试吧。</w:t>
      </w:r>
    </w:p>
    <w:p w:rsidR="002E15F8" w:rsidRPr="00AE760B" w:rsidRDefault="002E15F8" w:rsidP="00AE760B">
      <w:pPr>
        <w:ind w:firstLine="420"/>
      </w:pPr>
    </w:p>
    <w:p w:rsidR="00AE6F58" w:rsidRDefault="001471D9" w:rsidP="00D22851">
      <w:pPr>
        <w:pStyle w:val="3"/>
      </w:pPr>
      <w:bookmarkStart w:id="8" w:name="_Toc381046668"/>
      <w:r>
        <w:rPr>
          <w:rFonts w:hint="eastAsia"/>
        </w:rPr>
        <w:t>后台</w:t>
      </w:r>
      <w:r w:rsidR="00480426">
        <w:rPr>
          <w:rFonts w:hint="eastAsia"/>
        </w:rPr>
        <w:t>-</w:t>
      </w:r>
      <w:r>
        <w:rPr>
          <w:rFonts w:hint="eastAsia"/>
        </w:rPr>
        <w:t>哈希表</w:t>
      </w:r>
      <w:r w:rsidR="001A5326">
        <w:rPr>
          <w:rFonts w:hint="eastAsia"/>
        </w:rPr>
        <w:t>（模板实现）</w:t>
      </w:r>
      <w:bookmarkEnd w:id="8"/>
    </w:p>
    <w:p w:rsidR="00CB05F6" w:rsidRDefault="001471D9" w:rsidP="00CB05F6">
      <w:pPr>
        <w:ind w:firstLine="420"/>
        <w:rPr>
          <w:rFonts w:ascii="Arial" w:hAnsi="Arial" w:cs="Arial"/>
          <w:sz w:val="22"/>
          <w:shd w:val="clear" w:color="auto" w:fill="FFFFFF"/>
        </w:rPr>
      </w:pPr>
      <w:r>
        <w:t>在程序的后台操作中，出于各种考虑，最终选择了</w:t>
      </w:r>
      <w:r w:rsidR="006323A1">
        <w:t>链表寻址式</w:t>
      </w:r>
      <w:r>
        <w:t>哈希表作为索引的数据结构。</w:t>
      </w:r>
      <w:r w:rsidR="00CB05F6">
        <w:t>主要的信息都是以字符串的方式存储，因此哈希的函数是针对字符串设计的，采用了</w:t>
      </w:r>
      <w:r w:rsidR="00CB05F6" w:rsidRPr="00CB05F6">
        <w:rPr>
          <w:rFonts w:ascii="Arial" w:hAnsi="Arial" w:cs="Arial"/>
          <w:sz w:val="22"/>
          <w:shd w:val="clear" w:color="auto" w:fill="FFFFFF"/>
        </w:rPr>
        <w:t>BKDRHash</w:t>
      </w:r>
      <w:r w:rsidR="00CB05F6">
        <w:rPr>
          <w:rFonts w:ascii="Arial" w:hAnsi="Arial" w:cs="Arial"/>
          <w:sz w:val="22"/>
          <w:shd w:val="clear" w:color="auto" w:fill="FFFFFF"/>
        </w:rPr>
        <w:t>方法，哈希表共有</w:t>
      </w:r>
      <w:r w:rsidR="00CB05F6">
        <w:rPr>
          <w:rFonts w:ascii="Arial" w:hAnsi="Arial" w:cs="Arial"/>
          <w:sz w:val="22"/>
          <w:shd w:val="clear" w:color="auto" w:fill="FFFFFF"/>
        </w:rPr>
        <w:t>H</w:t>
      </w:r>
      <w:r w:rsidR="00CB05F6">
        <w:rPr>
          <w:rFonts w:ascii="Arial" w:hAnsi="Arial" w:cs="Arial"/>
          <w:sz w:val="22"/>
          <w:shd w:val="clear" w:color="auto" w:fill="FFFFFF"/>
        </w:rPr>
        <w:t>项，</w:t>
      </w:r>
      <w:r w:rsidR="00CB05F6">
        <w:rPr>
          <w:rFonts w:ascii="Arial" w:hAnsi="Arial" w:cs="Arial"/>
          <w:sz w:val="22"/>
          <w:shd w:val="clear" w:color="auto" w:fill="FFFFFF"/>
        </w:rPr>
        <w:t>H</w:t>
      </w:r>
      <w:r w:rsidR="00CB05F6">
        <w:rPr>
          <w:rFonts w:ascii="Arial" w:hAnsi="Arial" w:cs="Arial"/>
          <w:sz w:val="22"/>
          <w:shd w:val="clear" w:color="auto" w:fill="FFFFFF"/>
        </w:rPr>
        <w:t>为宏定义，大小可改动，解决冲突的方法是拓展链表法。考虑到系统要求的查找操作不只针对用户名，因此哈希表以模板类的方式实现，</w:t>
      </w:r>
      <w:r w:rsidR="00CB05F6">
        <w:rPr>
          <w:rFonts w:ascii="Arial" w:hAnsi="Arial" w:cs="Arial" w:hint="eastAsia"/>
          <w:sz w:val="22"/>
          <w:shd w:val="clear" w:color="auto" w:fill="FFFFFF"/>
        </w:rPr>
        <w:t>接口如</w:t>
      </w:r>
      <w:r w:rsidR="00CB05F6">
        <w:rPr>
          <w:rFonts w:ascii="Arial" w:hAnsi="Arial" w:cs="Arial" w:hint="eastAsia"/>
          <w:sz w:val="22"/>
          <w:shd w:val="clear" w:color="auto" w:fill="FFFFFF"/>
        </w:rPr>
        <w:t>Figure</w:t>
      </w:r>
      <w:r w:rsidR="00FB6458">
        <w:rPr>
          <w:rFonts w:ascii="Arial" w:hAnsi="Arial" w:cs="Arial"/>
          <w:sz w:val="22"/>
          <w:shd w:val="clear" w:color="auto" w:fill="FFFFFF"/>
        </w:rPr>
        <w:t xml:space="preserve"> </w:t>
      </w:r>
      <w:r w:rsidR="00545ACB">
        <w:rPr>
          <w:rFonts w:ascii="Arial" w:hAnsi="Arial" w:cs="Arial"/>
          <w:sz w:val="22"/>
          <w:shd w:val="clear" w:color="auto" w:fill="FFFFFF"/>
        </w:rPr>
        <w:t>3</w:t>
      </w:r>
      <w:r w:rsidR="00CB05F6">
        <w:rPr>
          <w:rFonts w:ascii="Arial" w:hAnsi="Arial" w:cs="Arial" w:hint="eastAsia"/>
          <w:sz w:val="22"/>
          <w:shd w:val="clear" w:color="auto" w:fill="FFFFFF"/>
        </w:rPr>
        <w:t>所示，</w:t>
      </w:r>
      <w:r w:rsidR="006F44B9">
        <w:rPr>
          <w:rFonts w:ascii="Arial" w:hAnsi="Arial" w:cs="Arial"/>
          <w:sz w:val="22"/>
          <w:shd w:val="clear" w:color="auto" w:fill="FFFFFF"/>
        </w:rPr>
        <w:t>详细接口</w:t>
      </w:r>
      <w:r w:rsidR="00CB05F6">
        <w:rPr>
          <w:rFonts w:ascii="Arial" w:hAnsi="Arial" w:cs="Arial"/>
          <w:sz w:val="22"/>
          <w:shd w:val="clear" w:color="auto" w:fill="FFFFFF"/>
        </w:rPr>
        <w:t>见</w:t>
      </w:r>
      <w:hyperlink r:id="rId11" w:history="1">
        <w:r w:rsidR="00CB05F6" w:rsidRPr="00CB05F6">
          <w:rPr>
            <w:rStyle w:val="aa"/>
            <w:rFonts w:ascii="Arial" w:hAnsi="Arial" w:cs="Arial"/>
            <w:sz w:val="22"/>
            <w:shd w:val="clear" w:color="auto" w:fill="FFFFFF"/>
          </w:rPr>
          <w:t>..\P2Project\hash.h</w:t>
        </w:r>
      </w:hyperlink>
      <w:r w:rsidR="00CB05F6">
        <w:rPr>
          <w:rFonts w:ascii="Arial" w:hAnsi="Arial" w:cs="Arial"/>
          <w:sz w:val="22"/>
          <w:shd w:val="clear" w:color="auto" w:fill="FFFFFF"/>
        </w:rPr>
        <w:t>。</w:t>
      </w:r>
    </w:p>
    <w:p w:rsidR="00CB05F6" w:rsidRDefault="00422270" w:rsidP="00CB05F6">
      <w:pPr>
        <w:keepNext/>
        <w:ind w:firstLineChars="0" w:firstLine="0"/>
      </w:pPr>
      <w:r>
        <w:rPr>
          <w:noProof/>
        </w:rPr>
        <w:drawing>
          <wp:inline distT="0" distB="0" distL="0" distR="0">
            <wp:extent cx="2500731" cy="26692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JPG"/>
                    <pic:cNvPicPr/>
                  </pic:nvPicPr>
                  <pic:blipFill>
                    <a:blip r:embed="rId12">
                      <a:extLst>
                        <a:ext uri="{28A0092B-C50C-407E-A947-70E740481C1C}">
                          <a14:useLocalDpi xmlns:a14="http://schemas.microsoft.com/office/drawing/2010/main" val="0"/>
                        </a:ext>
                      </a:extLst>
                    </a:blip>
                    <a:stretch>
                      <a:fillRect/>
                    </a:stretch>
                  </pic:blipFill>
                  <pic:spPr>
                    <a:xfrm>
                      <a:off x="0" y="0"/>
                      <a:ext cx="2526391" cy="2696658"/>
                    </a:xfrm>
                    <a:prstGeom prst="rect">
                      <a:avLst/>
                    </a:prstGeom>
                  </pic:spPr>
                </pic:pic>
              </a:graphicData>
            </a:graphic>
          </wp:inline>
        </w:drawing>
      </w:r>
    </w:p>
    <w:p w:rsidR="009C5D63" w:rsidRDefault="00CB05F6" w:rsidP="00CB05F6">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3</w:t>
      </w:r>
      <w:r w:rsidR="00280D52">
        <w:rPr>
          <w:noProof/>
        </w:rPr>
        <w:fldChar w:fldCharType="end"/>
      </w:r>
      <w:r w:rsidR="008414C6">
        <w:rPr>
          <w:noProof/>
        </w:rPr>
        <w:t xml:space="preserve"> </w:t>
      </w:r>
      <w:r w:rsidR="0091223E">
        <w:rPr>
          <w:noProof/>
        </w:rPr>
        <w:t>索引</w:t>
      </w:r>
      <w:r w:rsidR="008414C6">
        <w:rPr>
          <w:noProof/>
        </w:rPr>
        <w:t>接口</w:t>
      </w:r>
    </w:p>
    <w:p w:rsidR="00AF3791" w:rsidRDefault="00517839" w:rsidP="00AF3791">
      <w:pPr>
        <w:ind w:firstLine="420"/>
      </w:pPr>
      <w:r>
        <w:t>数据结构在第一次启动时，会建立哈希表项的空内容，之后会在索引文件中插入新的内容</w:t>
      </w:r>
      <w:r>
        <w:rPr>
          <w:rFonts w:hint="eastAsia"/>
        </w:rPr>
        <w:t>，</w:t>
      </w:r>
      <w:r>
        <w:t>在加入元素的时候会将其保存至硬盘中，以保证内存与硬盘内容的统一。在程序运行的过程中，数据结构始终不会被读入内存，索引项的寻址等操作大部分都是建立在文件操作的基础上。</w:t>
      </w:r>
      <w:r w:rsidR="00A36686">
        <w:t>由于在实现的设想中</w:t>
      </w:r>
      <w:r w:rsidR="000325CD">
        <w:t>，修改都是在数据文件中进行，而</w:t>
      </w:r>
      <w:r w:rsidR="00A36686">
        <w:t>哈希索引</w:t>
      </w:r>
      <w:r w:rsidR="000325CD">
        <w:t>只是存放指向数据文件的指针，因此</w:t>
      </w:r>
      <w:r w:rsidR="00A36686">
        <w:t>是不会被修改，</w:t>
      </w:r>
      <w:r w:rsidR="003D5501">
        <w:t>因此没有实现关于索引修改的接口，而对于信息修改导致的修改，采取的是先删除再插入的</w:t>
      </w:r>
      <w:r w:rsidR="00EA0EB2">
        <w:t>方法。</w:t>
      </w:r>
    </w:p>
    <w:p w:rsidR="00006F4B" w:rsidRDefault="00006F4B" w:rsidP="00006F4B">
      <w:pPr>
        <w:keepNext/>
        <w:ind w:firstLine="420"/>
      </w:pPr>
      <w:r>
        <w:rPr>
          <w:rFonts w:hint="eastAsia"/>
          <w:noProof/>
        </w:rPr>
        <w:lastRenderedPageBreak/>
        <w:drawing>
          <wp:inline distT="0" distB="0" distL="0" distR="0" wp14:anchorId="7350AD9D" wp14:editId="79216674">
            <wp:extent cx="2612571" cy="18510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1789" cy="1878866"/>
                    </a:xfrm>
                    <a:prstGeom prst="rect">
                      <a:avLst/>
                    </a:prstGeom>
                  </pic:spPr>
                </pic:pic>
              </a:graphicData>
            </a:graphic>
          </wp:inline>
        </w:drawing>
      </w:r>
    </w:p>
    <w:p w:rsidR="00006F4B" w:rsidRDefault="00006F4B" w:rsidP="00006F4B">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4</w:t>
      </w:r>
      <w:r w:rsidR="00280D52">
        <w:rPr>
          <w:noProof/>
        </w:rPr>
        <w:fldChar w:fldCharType="end"/>
      </w:r>
      <w:r w:rsidR="00976B70">
        <w:t xml:space="preserve"> </w:t>
      </w:r>
      <w:r w:rsidR="00976B70">
        <w:t>索引的存储格式</w:t>
      </w:r>
    </w:p>
    <w:p w:rsidR="00074BA6" w:rsidRDefault="00074BA6" w:rsidP="00AF3791">
      <w:pPr>
        <w:ind w:firstLine="420"/>
      </w:pPr>
      <w:r>
        <w:t>索引的格式如下所示，</w:t>
      </w:r>
      <w:r>
        <w:rPr>
          <w:rFonts w:hint="eastAsia"/>
        </w:rPr>
        <w:t>key</w:t>
      </w:r>
      <w:r>
        <w:rPr>
          <w:rFonts w:hint="eastAsia"/>
        </w:rPr>
        <w:t>值是索引值，而</w:t>
      </w:r>
      <w:r>
        <w:rPr>
          <w:rFonts w:hint="eastAsia"/>
        </w:rPr>
        <w:t>pointer</w:t>
      </w:r>
      <w:r>
        <w:rPr>
          <w:rFonts w:hint="eastAsia"/>
        </w:rPr>
        <w:t>则指向索引值所在文件的位置，是一个文件指针。</w:t>
      </w:r>
      <w:r w:rsidR="001311E8">
        <w:rPr>
          <w:rFonts w:hint="eastAsia"/>
        </w:rPr>
        <w:t>只要知道索引的键值，可以将其在文件中的位置找到，如果保证索引与数据的同步性，就可以大大提高遍历的效率</w:t>
      </w:r>
      <w:r w:rsidR="00DB6160">
        <w:rPr>
          <w:rFonts w:hint="eastAsia"/>
        </w:rPr>
        <w:t>，这也是本次</w:t>
      </w:r>
      <w:r w:rsidR="00DB6160">
        <w:rPr>
          <w:rFonts w:hint="eastAsia"/>
        </w:rPr>
        <w:t>project</w:t>
      </w:r>
      <w:r w:rsidR="00DB6160">
        <w:rPr>
          <w:rFonts w:hint="eastAsia"/>
        </w:rPr>
        <w:t>最有难度的地方吧。</w:t>
      </w:r>
    </w:p>
    <w:p w:rsidR="006D1205" w:rsidRDefault="006D1205" w:rsidP="00AF3791">
      <w:pPr>
        <w:ind w:firstLine="420"/>
      </w:pPr>
    </w:p>
    <w:tbl>
      <w:tblPr>
        <w:tblW w:w="0" w:type="auto"/>
        <w:tblInd w:w="168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RecordNode格式"/>
      </w:tblPr>
      <w:tblGrid>
        <w:gridCol w:w="2427"/>
        <w:gridCol w:w="2567"/>
      </w:tblGrid>
      <w:tr w:rsidR="00074BA6" w:rsidRPr="00074BA6" w:rsidTr="00074BA6">
        <w:trPr>
          <w:trHeight w:val="340"/>
        </w:trPr>
        <w:tc>
          <w:tcPr>
            <w:tcW w:w="24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74BA6" w:rsidRPr="00074BA6" w:rsidRDefault="00074BA6" w:rsidP="00074BA6">
            <w:pPr>
              <w:widowControl/>
              <w:ind w:firstLineChars="0" w:firstLine="420"/>
              <w:jc w:val="left"/>
              <w:rPr>
                <w:rFonts w:ascii="Calibri" w:eastAsia="宋体" w:hAnsi="Calibri" w:cs="宋体"/>
                <w:kern w:val="0"/>
                <w:sz w:val="24"/>
                <w:szCs w:val="24"/>
              </w:rPr>
            </w:pPr>
            <w:r w:rsidRPr="00074BA6">
              <w:rPr>
                <w:rFonts w:ascii="Calibri" w:eastAsia="宋体" w:hAnsi="Calibri" w:cs="宋体"/>
                <w:kern w:val="0"/>
                <w:sz w:val="24"/>
                <w:szCs w:val="24"/>
              </w:rPr>
              <w:t>Key</w:t>
            </w:r>
            <w:r w:rsidR="007A09F1">
              <w:rPr>
                <w:rFonts w:ascii="Calibri" w:eastAsia="宋体" w:hAnsi="Calibri" w:cs="宋体"/>
                <w:kern w:val="0"/>
                <w:sz w:val="24"/>
                <w:szCs w:val="24"/>
              </w:rPr>
              <w:t>1</w:t>
            </w:r>
          </w:p>
        </w:tc>
        <w:tc>
          <w:tcPr>
            <w:tcW w:w="2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74BA6" w:rsidRPr="00074BA6" w:rsidRDefault="00074BA6" w:rsidP="00074BA6">
            <w:pPr>
              <w:widowControl/>
              <w:ind w:firstLineChars="0" w:firstLine="0"/>
              <w:jc w:val="left"/>
              <w:rPr>
                <w:rFonts w:ascii="Calibri" w:eastAsia="宋体" w:hAnsi="Calibri" w:cs="宋体"/>
                <w:kern w:val="0"/>
                <w:sz w:val="24"/>
                <w:szCs w:val="24"/>
              </w:rPr>
            </w:pPr>
            <w:r w:rsidRPr="00074BA6">
              <w:rPr>
                <w:rFonts w:ascii="Calibri" w:eastAsia="宋体" w:hAnsi="Calibri" w:cs="宋体"/>
                <w:kern w:val="0"/>
                <w:sz w:val="24"/>
                <w:szCs w:val="24"/>
              </w:rPr>
              <w:t>Pointer</w:t>
            </w:r>
            <w:r w:rsidR="007A09F1">
              <w:rPr>
                <w:rFonts w:ascii="Calibri" w:eastAsia="宋体" w:hAnsi="Calibri" w:cs="宋体"/>
                <w:kern w:val="0"/>
                <w:sz w:val="24"/>
                <w:szCs w:val="24"/>
              </w:rPr>
              <w:t>1</w:t>
            </w:r>
          </w:p>
        </w:tc>
      </w:tr>
      <w:tr w:rsidR="007A09F1" w:rsidRPr="00074BA6" w:rsidTr="00074BA6">
        <w:trPr>
          <w:trHeight w:val="340"/>
        </w:trPr>
        <w:tc>
          <w:tcPr>
            <w:tcW w:w="24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A09F1" w:rsidRPr="00074BA6" w:rsidRDefault="007A09F1" w:rsidP="007A09F1">
            <w:pPr>
              <w:widowControl/>
              <w:ind w:firstLineChars="0" w:firstLine="420"/>
              <w:jc w:val="left"/>
              <w:rPr>
                <w:rFonts w:ascii="Calibri" w:eastAsia="宋体" w:hAnsi="Calibri" w:cs="宋体"/>
                <w:kern w:val="0"/>
                <w:sz w:val="24"/>
                <w:szCs w:val="24"/>
              </w:rPr>
            </w:pPr>
            <w:r w:rsidRPr="00074BA6">
              <w:rPr>
                <w:rFonts w:ascii="Calibri" w:eastAsia="宋体" w:hAnsi="Calibri" w:cs="宋体"/>
                <w:kern w:val="0"/>
                <w:sz w:val="24"/>
                <w:szCs w:val="24"/>
              </w:rPr>
              <w:t>Key</w:t>
            </w:r>
            <w:r>
              <w:rPr>
                <w:rFonts w:ascii="Calibri" w:eastAsia="宋体" w:hAnsi="Calibri" w:cs="宋体"/>
                <w:kern w:val="0"/>
                <w:sz w:val="24"/>
                <w:szCs w:val="24"/>
              </w:rPr>
              <w:t>2</w:t>
            </w:r>
          </w:p>
        </w:tc>
        <w:tc>
          <w:tcPr>
            <w:tcW w:w="2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A09F1" w:rsidRPr="00074BA6" w:rsidRDefault="007A09F1" w:rsidP="007A09F1">
            <w:pPr>
              <w:widowControl/>
              <w:ind w:firstLineChars="0" w:firstLine="0"/>
              <w:jc w:val="left"/>
              <w:rPr>
                <w:rFonts w:ascii="Calibri" w:eastAsia="宋体" w:hAnsi="Calibri" w:cs="宋体"/>
                <w:kern w:val="0"/>
                <w:sz w:val="24"/>
                <w:szCs w:val="24"/>
              </w:rPr>
            </w:pPr>
            <w:r w:rsidRPr="00074BA6">
              <w:rPr>
                <w:rFonts w:ascii="Calibri" w:eastAsia="宋体" w:hAnsi="Calibri" w:cs="宋体"/>
                <w:kern w:val="0"/>
                <w:sz w:val="24"/>
                <w:szCs w:val="24"/>
              </w:rPr>
              <w:t>Pointer</w:t>
            </w:r>
            <w:r>
              <w:rPr>
                <w:rFonts w:ascii="Calibri" w:eastAsia="宋体" w:hAnsi="Calibri" w:cs="宋体"/>
                <w:kern w:val="0"/>
                <w:sz w:val="24"/>
                <w:szCs w:val="24"/>
              </w:rPr>
              <w:t>2</w:t>
            </w:r>
          </w:p>
        </w:tc>
      </w:tr>
      <w:tr w:rsidR="005A2D87" w:rsidRPr="00074BA6" w:rsidTr="00074BA6">
        <w:trPr>
          <w:trHeight w:val="340"/>
        </w:trPr>
        <w:tc>
          <w:tcPr>
            <w:tcW w:w="24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A2D87" w:rsidRPr="00074BA6" w:rsidRDefault="005A2D87" w:rsidP="007A09F1">
            <w:pPr>
              <w:widowControl/>
              <w:ind w:firstLineChars="0" w:firstLine="420"/>
              <w:jc w:val="left"/>
              <w:rPr>
                <w:rFonts w:ascii="Calibri" w:eastAsia="宋体" w:hAnsi="Calibri" w:cs="宋体"/>
                <w:kern w:val="0"/>
                <w:sz w:val="24"/>
                <w:szCs w:val="24"/>
              </w:rPr>
            </w:pPr>
            <w:r>
              <w:rPr>
                <w:rFonts w:ascii="Calibri" w:eastAsia="宋体" w:hAnsi="Calibri" w:cs="宋体"/>
                <w:kern w:val="0"/>
                <w:sz w:val="24"/>
                <w:szCs w:val="24"/>
              </w:rPr>
              <w:t>…</w:t>
            </w:r>
          </w:p>
        </w:tc>
        <w:tc>
          <w:tcPr>
            <w:tcW w:w="2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A2D87" w:rsidRPr="00074BA6" w:rsidRDefault="005A2D87" w:rsidP="007A09F1">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r>
    </w:tbl>
    <w:p w:rsidR="006D1205" w:rsidRDefault="006D1205" w:rsidP="00167144">
      <w:pPr>
        <w:ind w:firstLineChars="0" w:firstLine="420"/>
      </w:pPr>
    </w:p>
    <w:p w:rsidR="006323A1" w:rsidRDefault="006323A1" w:rsidP="00167144">
      <w:pPr>
        <w:ind w:firstLineChars="0" w:firstLine="420"/>
      </w:pPr>
      <w:r>
        <w:t>至于存储格式的设置，首先索引是有其键值以及指向</w:t>
      </w:r>
      <w:r>
        <w:t>info</w:t>
      </w:r>
      <w:r>
        <w:t>中对应信息所在位置的指针，而存储还需要保存一个指向下一个哈希索引节点的指针。</w:t>
      </w:r>
      <w:r w:rsidR="00965AEC">
        <w:t>即如下所示，</w:t>
      </w:r>
      <w:r w:rsidR="00965AEC">
        <w:t>Saveform</w:t>
      </w:r>
      <w:r w:rsidR="00965AEC">
        <w:t>是由索引和指针构成，指针指向链表的下一个节点，依靠此建立了哈希链表。</w:t>
      </w:r>
    </w:p>
    <w:p w:rsidR="006D1205" w:rsidRDefault="006D1205" w:rsidP="00167144">
      <w:pPr>
        <w:ind w:firstLineChars="0" w:firstLine="420"/>
      </w:pPr>
    </w:p>
    <w:tbl>
      <w:tblPr>
        <w:tblW w:w="0" w:type="auto"/>
        <w:tblInd w:w="158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90"/>
        <w:gridCol w:w="2490"/>
      </w:tblGrid>
      <w:tr w:rsidR="00965AEC" w:rsidRPr="00965AEC" w:rsidTr="00074BA6">
        <w:trPr>
          <w:trHeight w:val="249"/>
        </w:trPr>
        <w:tc>
          <w:tcPr>
            <w:tcW w:w="2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65AEC" w:rsidRPr="00965AEC" w:rsidRDefault="00965AEC" w:rsidP="00965AEC">
            <w:pPr>
              <w:widowControl/>
              <w:ind w:firstLineChars="0" w:firstLine="420"/>
              <w:jc w:val="left"/>
              <w:rPr>
                <w:rFonts w:ascii="Calibri" w:eastAsia="宋体" w:hAnsi="Calibri" w:cs="宋体"/>
                <w:kern w:val="0"/>
                <w:sz w:val="24"/>
                <w:szCs w:val="24"/>
              </w:rPr>
            </w:pPr>
            <w:r w:rsidRPr="00965AEC">
              <w:rPr>
                <w:rFonts w:ascii="Calibri" w:eastAsia="宋体" w:hAnsi="Calibri" w:cs="宋体"/>
                <w:kern w:val="0"/>
                <w:sz w:val="24"/>
                <w:szCs w:val="24"/>
              </w:rPr>
              <w:t>RecordNode</w:t>
            </w:r>
            <w:r w:rsidR="007A09F1">
              <w:rPr>
                <w:rFonts w:ascii="Calibri" w:eastAsia="宋体" w:hAnsi="Calibri" w:cs="宋体"/>
                <w:kern w:val="0"/>
                <w:sz w:val="24"/>
                <w:szCs w:val="24"/>
              </w:rPr>
              <w:t>1</w:t>
            </w:r>
          </w:p>
        </w:tc>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65AEC" w:rsidRPr="00965AEC" w:rsidRDefault="00965AEC" w:rsidP="00965AEC">
            <w:pPr>
              <w:widowControl/>
              <w:ind w:firstLineChars="0" w:firstLine="0"/>
              <w:jc w:val="left"/>
              <w:rPr>
                <w:rFonts w:ascii="Calibri" w:eastAsia="宋体" w:hAnsi="Calibri" w:cs="宋体"/>
                <w:kern w:val="0"/>
                <w:sz w:val="24"/>
                <w:szCs w:val="24"/>
              </w:rPr>
            </w:pPr>
            <w:r w:rsidRPr="00965AEC">
              <w:rPr>
                <w:rFonts w:ascii="Calibri" w:eastAsia="宋体" w:hAnsi="Calibri" w:cs="宋体"/>
                <w:kern w:val="0"/>
                <w:sz w:val="24"/>
                <w:szCs w:val="24"/>
              </w:rPr>
              <w:t>PointerToNext</w:t>
            </w:r>
            <w:r w:rsidR="007A09F1">
              <w:rPr>
                <w:rFonts w:ascii="Calibri" w:eastAsia="宋体" w:hAnsi="Calibri" w:cs="宋体"/>
                <w:kern w:val="0"/>
                <w:sz w:val="24"/>
                <w:szCs w:val="24"/>
              </w:rPr>
              <w:t>1</w:t>
            </w:r>
          </w:p>
        </w:tc>
      </w:tr>
      <w:tr w:rsidR="007A09F1" w:rsidRPr="00965AEC" w:rsidTr="00074BA6">
        <w:trPr>
          <w:trHeight w:val="249"/>
        </w:trPr>
        <w:tc>
          <w:tcPr>
            <w:tcW w:w="2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A09F1" w:rsidRPr="00965AEC" w:rsidRDefault="007A09F1" w:rsidP="007A09F1">
            <w:pPr>
              <w:widowControl/>
              <w:ind w:firstLineChars="0" w:firstLine="420"/>
              <w:jc w:val="left"/>
              <w:rPr>
                <w:rFonts w:ascii="Calibri" w:eastAsia="宋体" w:hAnsi="Calibri" w:cs="宋体"/>
                <w:kern w:val="0"/>
                <w:sz w:val="24"/>
                <w:szCs w:val="24"/>
              </w:rPr>
            </w:pPr>
            <w:r w:rsidRPr="00965AEC">
              <w:rPr>
                <w:rFonts w:ascii="Calibri" w:eastAsia="宋体" w:hAnsi="Calibri" w:cs="宋体"/>
                <w:kern w:val="0"/>
                <w:sz w:val="24"/>
                <w:szCs w:val="24"/>
              </w:rPr>
              <w:t>RecordNode</w:t>
            </w:r>
            <w:r>
              <w:rPr>
                <w:rFonts w:ascii="Calibri" w:eastAsia="宋体" w:hAnsi="Calibri" w:cs="宋体"/>
                <w:kern w:val="0"/>
                <w:sz w:val="24"/>
                <w:szCs w:val="24"/>
              </w:rPr>
              <w:t>2</w:t>
            </w:r>
          </w:p>
        </w:tc>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A09F1" w:rsidRPr="00965AEC" w:rsidRDefault="007A09F1" w:rsidP="007A09F1">
            <w:pPr>
              <w:widowControl/>
              <w:ind w:firstLineChars="0" w:firstLine="0"/>
              <w:jc w:val="left"/>
              <w:rPr>
                <w:rFonts w:ascii="Calibri" w:eastAsia="宋体" w:hAnsi="Calibri" w:cs="宋体"/>
                <w:kern w:val="0"/>
                <w:sz w:val="24"/>
                <w:szCs w:val="24"/>
              </w:rPr>
            </w:pPr>
            <w:r w:rsidRPr="00965AEC">
              <w:rPr>
                <w:rFonts w:ascii="Calibri" w:eastAsia="宋体" w:hAnsi="Calibri" w:cs="宋体"/>
                <w:kern w:val="0"/>
                <w:sz w:val="24"/>
                <w:szCs w:val="24"/>
              </w:rPr>
              <w:t>PointerToNext</w:t>
            </w:r>
            <w:r>
              <w:rPr>
                <w:rFonts w:ascii="Calibri" w:eastAsia="宋体" w:hAnsi="Calibri" w:cs="宋体"/>
                <w:kern w:val="0"/>
                <w:sz w:val="24"/>
                <w:szCs w:val="24"/>
              </w:rPr>
              <w:t>2</w:t>
            </w:r>
          </w:p>
        </w:tc>
      </w:tr>
      <w:tr w:rsidR="005A2D87" w:rsidRPr="00965AEC" w:rsidTr="00074BA6">
        <w:trPr>
          <w:trHeight w:val="249"/>
        </w:trPr>
        <w:tc>
          <w:tcPr>
            <w:tcW w:w="2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A2D87" w:rsidRPr="00965AEC" w:rsidRDefault="005A2D87" w:rsidP="007A09F1">
            <w:pPr>
              <w:widowControl/>
              <w:ind w:firstLineChars="0" w:firstLine="420"/>
              <w:jc w:val="left"/>
              <w:rPr>
                <w:rFonts w:ascii="Calibri" w:eastAsia="宋体" w:hAnsi="Calibri" w:cs="宋体"/>
                <w:kern w:val="0"/>
                <w:sz w:val="24"/>
                <w:szCs w:val="24"/>
              </w:rPr>
            </w:pPr>
            <w:r>
              <w:rPr>
                <w:rFonts w:ascii="Calibri" w:eastAsia="宋体" w:hAnsi="Calibri" w:cs="宋体"/>
                <w:kern w:val="0"/>
                <w:sz w:val="24"/>
                <w:szCs w:val="24"/>
              </w:rPr>
              <w:t>…</w:t>
            </w:r>
          </w:p>
        </w:tc>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A2D87" w:rsidRPr="00965AEC" w:rsidRDefault="005A2D87" w:rsidP="007A09F1">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r>
    </w:tbl>
    <w:p w:rsidR="006D1205" w:rsidRDefault="004927C5" w:rsidP="00965AEC">
      <w:pPr>
        <w:ind w:firstLineChars="0" w:firstLine="0"/>
      </w:pPr>
      <w:r>
        <w:tab/>
      </w:r>
    </w:p>
    <w:p w:rsidR="00965AEC" w:rsidRDefault="004927C5" w:rsidP="00EB510B">
      <w:pPr>
        <w:ind w:firstLineChars="0" w:firstLine="420"/>
      </w:pPr>
      <w:r>
        <w:t>在每次插入新索引时，原本链表的最后一个节点会将</w:t>
      </w:r>
      <w:r>
        <w:t>PointerToNext</w:t>
      </w:r>
      <w:r>
        <w:t>指向新建立的索引结点，从而形成新的索引。</w:t>
      </w:r>
      <w:r w:rsidR="00893D32">
        <w:t>这样就完完全全在文件中构建起了一个链表拓展法的哈希索引，提高了搜索的效率。</w:t>
      </w:r>
    </w:p>
    <w:p w:rsidR="002E15F8" w:rsidRDefault="002E15F8" w:rsidP="00965AEC">
      <w:pPr>
        <w:ind w:firstLineChars="0" w:firstLine="0"/>
      </w:pPr>
    </w:p>
    <w:p w:rsidR="00517839" w:rsidRDefault="00517839" w:rsidP="00D22851">
      <w:pPr>
        <w:pStyle w:val="3"/>
      </w:pPr>
      <w:bookmarkStart w:id="9" w:name="_Toc381046669"/>
      <w:r>
        <w:rPr>
          <w:rFonts w:hint="eastAsia"/>
        </w:rPr>
        <w:t>后台</w:t>
      </w:r>
      <w:r>
        <w:rPr>
          <w:rFonts w:hint="eastAsia"/>
        </w:rPr>
        <w:t>-</w:t>
      </w:r>
      <w:r>
        <w:rPr>
          <w:rFonts w:hint="eastAsia"/>
        </w:rPr>
        <w:t>有向图十字链表</w:t>
      </w:r>
      <w:bookmarkEnd w:id="9"/>
    </w:p>
    <w:p w:rsidR="00517839" w:rsidRDefault="00517839" w:rsidP="00517839">
      <w:pPr>
        <w:ind w:firstLine="420"/>
      </w:pPr>
      <w:r>
        <w:t>程序要求可以查看用户的关注以及关注用户的用户，因此选用有向图作为存储关注关系的数据结构，而十字链表是比较好的存储方</w:t>
      </w:r>
      <w:r w:rsidR="006F44B9">
        <w:t>式，因为其可以以链表的方式同时查看用户的关注以及关注用户的用户。该有向图也是常驻硬盘的。接口如图</w:t>
      </w:r>
      <w:r w:rsidR="00006F4B">
        <w:t xml:space="preserve">Figure </w:t>
      </w:r>
      <w:r w:rsidR="009C711D">
        <w:t>5</w:t>
      </w:r>
      <w:r w:rsidR="006F44B9">
        <w:t>所示</w:t>
      </w:r>
      <w:r w:rsidR="00146F13">
        <w:t>，详细见</w:t>
      </w:r>
      <w:hyperlink r:id="rId14" w:history="1">
        <w:r w:rsidR="00146F13" w:rsidRPr="00146F13">
          <w:rPr>
            <w:rStyle w:val="aa"/>
          </w:rPr>
          <w:t>..\P2Project\graph.h</w:t>
        </w:r>
      </w:hyperlink>
      <w:r w:rsidR="0060367C">
        <w:t>。</w:t>
      </w:r>
    </w:p>
    <w:p w:rsidR="006F44B9" w:rsidRDefault="00422270" w:rsidP="006F44B9">
      <w:pPr>
        <w:keepNext/>
        <w:ind w:firstLine="420"/>
      </w:pPr>
      <w:r>
        <w:rPr>
          <w:noProof/>
        </w:rPr>
        <w:lastRenderedPageBreak/>
        <w:drawing>
          <wp:inline distT="0" distB="0" distL="0" distR="0" wp14:anchorId="0F339866" wp14:editId="496A4D2E">
            <wp:extent cx="2650671" cy="46730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标题-1.jpg"/>
                    <pic:cNvPicPr/>
                  </pic:nvPicPr>
                  <pic:blipFill>
                    <a:blip r:embed="rId15">
                      <a:extLst>
                        <a:ext uri="{28A0092B-C50C-407E-A947-70E740481C1C}">
                          <a14:useLocalDpi xmlns:a14="http://schemas.microsoft.com/office/drawing/2010/main" val="0"/>
                        </a:ext>
                      </a:extLst>
                    </a:blip>
                    <a:stretch>
                      <a:fillRect/>
                    </a:stretch>
                  </pic:blipFill>
                  <pic:spPr>
                    <a:xfrm>
                      <a:off x="0" y="0"/>
                      <a:ext cx="2683562" cy="4731080"/>
                    </a:xfrm>
                    <a:prstGeom prst="rect">
                      <a:avLst/>
                    </a:prstGeom>
                  </pic:spPr>
                </pic:pic>
              </a:graphicData>
            </a:graphic>
          </wp:inline>
        </w:drawing>
      </w:r>
    </w:p>
    <w:p w:rsidR="006F44B9" w:rsidRDefault="006F44B9" w:rsidP="006F44B9">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5</w:t>
      </w:r>
      <w:r w:rsidR="00280D52">
        <w:rPr>
          <w:noProof/>
        </w:rPr>
        <w:fldChar w:fldCharType="end"/>
      </w:r>
      <w:r w:rsidR="00322EFC">
        <w:rPr>
          <w:noProof/>
        </w:rPr>
        <w:t xml:space="preserve"> </w:t>
      </w:r>
      <w:r w:rsidR="00322EFC">
        <w:rPr>
          <w:noProof/>
        </w:rPr>
        <w:t>有向图接口</w:t>
      </w:r>
    </w:p>
    <w:p w:rsidR="00A57AA8" w:rsidRDefault="00146F13" w:rsidP="00517839">
      <w:pPr>
        <w:ind w:firstLine="420"/>
      </w:pPr>
      <w:r>
        <w:t>所有关于关注关系的操作全部建立在</w:t>
      </w:r>
      <w:r>
        <w:t>OLGraph</w:t>
      </w:r>
      <w:r>
        <w:t>的基础上进行。</w:t>
      </w:r>
      <w:r w:rsidR="0051550A">
        <w:t>至于关注关系的结构，由用户结点和关注弧构成。</w:t>
      </w:r>
      <w:r w:rsidR="0019084E">
        <w:t>对于关注的文件存储，比较难的地方在于结点与弧都是增长的，因此保存起来不方便。最开始的想法是结点与弧保存在两个文件中，后来为了整齐考虑，最后把两个保存在一个文件</w:t>
      </w:r>
      <w:r w:rsidR="0019084E">
        <w:t>like</w:t>
      </w:r>
      <w:r w:rsidR="0019084E">
        <w:t>中。</w:t>
      </w:r>
      <w:r w:rsidR="0079250D">
        <w:t>由于每个用户只需要知道与自己相关的关注关系，因此用户的信息里有一个指向</w:t>
      </w:r>
      <w:r w:rsidR="0079250D">
        <w:t>like</w:t>
      </w:r>
      <w:r w:rsidR="0079250D">
        <w:t>中该用户的用户结点，这样</w:t>
      </w:r>
      <w:r w:rsidR="000874D6">
        <w:t>不需担心</w:t>
      </w:r>
      <w:r w:rsidR="0079250D">
        <w:t>结点与弧</w:t>
      </w:r>
      <w:r w:rsidR="000874D6">
        <w:t>会找不到位置，</w:t>
      </w:r>
      <w:r w:rsidR="0079250D">
        <w:t>就可以</w:t>
      </w:r>
      <w:r w:rsidR="000874D6">
        <w:t>实现</w:t>
      </w:r>
      <w:r w:rsidR="0079250D">
        <w:t>混合存储了。</w:t>
      </w:r>
    </w:p>
    <w:p w:rsidR="00673EA2" w:rsidRPr="00F96428" w:rsidRDefault="00673EA2" w:rsidP="00F96428">
      <w:pPr>
        <w:ind w:firstLine="420"/>
      </w:pPr>
      <w:r>
        <w:rPr>
          <w:rFonts w:hint="eastAsia"/>
        </w:rPr>
        <w:t>虽说理论上可以实现结点与弧混合存储，但是具体实现还是比较麻烦</w:t>
      </w:r>
      <w:r>
        <w:t>。</w:t>
      </w:r>
      <w:r w:rsidR="00687203">
        <w:t>首先，结点的存储格式如下</w:t>
      </w:r>
      <w:r w:rsidR="00F96428">
        <w:t>，</w:t>
      </w:r>
      <w:r w:rsidR="00F96428">
        <w:rPr>
          <w:rFonts w:hint="eastAsia"/>
        </w:rPr>
        <w:t>第一个元素是唯一的用户名，接下来就是十字链表的两根链表的头项</w:t>
      </w:r>
      <w:r w:rsidR="00990CA9">
        <w:rPr>
          <w:rFonts w:hint="eastAsia"/>
        </w:rPr>
        <w:t>，</w:t>
      </w:r>
      <w:r w:rsidR="00F96428">
        <w:rPr>
          <w:rFonts w:hint="eastAsia"/>
        </w:rPr>
        <w:t>分别是关注该用户名的与该用户名关注的。</w:t>
      </w:r>
    </w:p>
    <w:p w:rsidR="00687203" w:rsidRDefault="00687203" w:rsidP="004D59DE">
      <w:pPr>
        <w:ind w:firstLineChars="95" w:firstLine="199"/>
      </w:pPr>
    </w:p>
    <w:tbl>
      <w:tblPr>
        <w:tblW w:w="0" w:type="auto"/>
        <w:tblInd w:w="117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173"/>
        <w:gridCol w:w="1316"/>
        <w:gridCol w:w="1500"/>
      </w:tblGrid>
      <w:tr w:rsidR="00687203" w:rsidRPr="00687203" w:rsidTr="00687203">
        <w:trPr>
          <w:trHeight w:val="156"/>
        </w:trPr>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87203" w:rsidRPr="00687203" w:rsidRDefault="00687203" w:rsidP="00687203">
            <w:pPr>
              <w:widowControl/>
              <w:ind w:firstLineChars="0"/>
              <w:jc w:val="left"/>
              <w:rPr>
                <w:rFonts w:ascii="Calibri" w:eastAsia="宋体" w:hAnsi="Calibri" w:cs="宋体"/>
                <w:kern w:val="0"/>
                <w:sz w:val="24"/>
                <w:szCs w:val="24"/>
              </w:rPr>
            </w:pPr>
            <w:r w:rsidRPr="00687203">
              <w:rPr>
                <w:rFonts w:ascii="Calibri" w:eastAsia="宋体" w:hAnsi="Calibri" w:cs="宋体"/>
                <w:kern w:val="0"/>
                <w:sz w:val="24"/>
                <w:szCs w:val="24"/>
              </w:rPr>
              <w:t>Username</w:t>
            </w:r>
          </w:p>
        </w:tc>
        <w:tc>
          <w:tcPr>
            <w:tcW w:w="13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87203" w:rsidRPr="00687203" w:rsidRDefault="00687203" w:rsidP="00687203">
            <w:pPr>
              <w:widowControl/>
              <w:ind w:firstLineChars="0" w:firstLine="0"/>
              <w:jc w:val="left"/>
              <w:rPr>
                <w:rFonts w:ascii="Calibri" w:eastAsia="宋体" w:hAnsi="Calibri" w:cs="宋体"/>
                <w:kern w:val="0"/>
                <w:sz w:val="24"/>
                <w:szCs w:val="24"/>
              </w:rPr>
            </w:pPr>
            <w:r w:rsidRPr="00687203">
              <w:rPr>
                <w:rFonts w:ascii="Calibri" w:eastAsia="宋体" w:hAnsi="Calibri" w:cs="宋体"/>
                <w:kern w:val="0"/>
                <w:sz w:val="24"/>
                <w:szCs w:val="24"/>
              </w:rPr>
              <w:t>Firstin</w:t>
            </w:r>
          </w:p>
        </w:tc>
        <w:tc>
          <w:tcPr>
            <w:tcW w:w="1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87203" w:rsidRPr="00687203" w:rsidRDefault="00687203" w:rsidP="00687203">
            <w:pPr>
              <w:widowControl/>
              <w:ind w:firstLineChars="0" w:firstLine="0"/>
              <w:jc w:val="left"/>
              <w:rPr>
                <w:rFonts w:ascii="Calibri" w:eastAsia="宋体" w:hAnsi="Calibri" w:cs="宋体"/>
                <w:kern w:val="0"/>
                <w:sz w:val="24"/>
                <w:szCs w:val="24"/>
              </w:rPr>
            </w:pPr>
            <w:r w:rsidRPr="00687203">
              <w:rPr>
                <w:rFonts w:ascii="Calibri" w:eastAsia="宋体" w:hAnsi="Calibri" w:cs="宋体"/>
                <w:kern w:val="0"/>
                <w:sz w:val="24"/>
                <w:szCs w:val="24"/>
              </w:rPr>
              <w:t>Firstout</w:t>
            </w:r>
          </w:p>
        </w:tc>
      </w:tr>
      <w:tr w:rsidR="00725EC4" w:rsidRPr="00687203" w:rsidTr="00687203">
        <w:trPr>
          <w:trHeight w:val="156"/>
        </w:trPr>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687203" w:rsidRDefault="00725EC4" w:rsidP="00687203">
            <w:pPr>
              <w:widowControl/>
              <w:ind w:firstLineChars="0"/>
              <w:jc w:val="left"/>
              <w:rPr>
                <w:rFonts w:ascii="Calibri" w:eastAsia="宋体" w:hAnsi="Calibri" w:cs="宋体"/>
                <w:kern w:val="0"/>
                <w:sz w:val="24"/>
                <w:szCs w:val="24"/>
              </w:rPr>
            </w:pPr>
            <w:r>
              <w:rPr>
                <w:rFonts w:ascii="Calibri" w:eastAsia="宋体" w:hAnsi="Calibri" w:cs="宋体"/>
                <w:kern w:val="0"/>
                <w:sz w:val="24"/>
                <w:szCs w:val="24"/>
              </w:rPr>
              <w:t>…</w:t>
            </w:r>
          </w:p>
        </w:tc>
        <w:tc>
          <w:tcPr>
            <w:tcW w:w="13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687203" w:rsidRDefault="00725EC4" w:rsidP="00687203">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c>
          <w:tcPr>
            <w:tcW w:w="1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687203" w:rsidRDefault="00725EC4" w:rsidP="00687203">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r>
    </w:tbl>
    <w:p w:rsidR="00687203" w:rsidRDefault="00687203" w:rsidP="00673EA2">
      <w:pPr>
        <w:ind w:firstLine="420"/>
      </w:pPr>
    </w:p>
    <w:p w:rsidR="002B1090" w:rsidRDefault="002B1090" w:rsidP="00673EA2">
      <w:pPr>
        <w:ind w:firstLine="420"/>
      </w:pPr>
      <w:r>
        <w:t>至于弧的存储方式，如下所示，四个元素都是</w:t>
      </w:r>
      <w:r>
        <w:t>long</w:t>
      </w:r>
      <w:r>
        <w:t>变量，前面两个是二元关系的两个变量，代表</w:t>
      </w:r>
      <w:r>
        <w:t>tailvex-&gt;headvex</w:t>
      </w:r>
      <w:r>
        <w:t>，而两个变量是指向有向图结点的指针。接下来的两个变量是指向关系链表中的下一个元素的指针，即指向下一个弧的指针。</w:t>
      </w:r>
    </w:p>
    <w:p w:rsidR="002B1090" w:rsidRDefault="002B1090" w:rsidP="00673EA2">
      <w:pPr>
        <w:ind w:firstLine="420"/>
      </w:pP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76"/>
        <w:gridCol w:w="1435"/>
        <w:gridCol w:w="1480"/>
        <w:gridCol w:w="1191"/>
      </w:tblGrid>
      <w:tr w:rsidR="002B1090" w:rsidRPr="002B1090" w:rsidTr="00725EC4">
        <w:trPr>
          <w:trHeight w:val="351"/>
        </w:trPr>
        <w:tc>
          <w:tcPr>
            <w:tcW w:w="1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B1090" w:rsidRPr="002B1090" w:rsidRDefault="002B1090" w:rsidP="002B1090">
            <w:pPr>
              <w:widowControl/>
              <w:ind w:firstLineChars="0" w:firstLine="0"/>
              <w:jc w:val="left"/>
              <w:rPr>
                <w:rFonts w:ascii="Calibri" w:eastAsia="宋体" w:hAnsi="Calibri" w:cs="宋体"/>
                <w:kern w:val="0"/>
                <w:sz w:val="24"/>
                <w:szCs w:val="24"/>
              </w:rPr>
            </w:pPr>
            <w:r w:rsidRPr="002B1090">
              <w:rPr>
                <w:rFonts w:ascii="Calibri" w:eastAsia="宋体" w:hAnsi="Calibri" w:cs="宋体"/>
                <w:kern w:val="0"/>
                <w:sz w:val="24"/>
                <w:szCs w:val="24"/>
              </w:rPr>
              <w:lastRenderedPageBreak/>
              <w:t>Tailvex</w:t>
            </w:r>
          </w:p>
        </w:tc>
        <w:tc>
          <w:tcPr>
            <w:tcW w:w="1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B1090" w:rsidRPr="002B1090" w:rsidRDefault="002B1090" w:rsidP="002B1090">
            <w:pPr>
              <w:widowControl/>
              <w:ind w:firstLineChars="0" w:firstLine="0"/>
              <w:jc w:val="left"/>
              <w:rPr>
                <w:rFonts w:ascii="Calibri" w:eastAsia="宋体" w:hAnsi="Calibri" w:cs="宋体"/>
                <w:kern w:val="0"/>
                <w:sz w:val="24"/>
                <w:szCs w:val="24"/>
              </w:rPr>
            </w:pPr>
            <w:r w:rsidRPr="002B1090">
              <w:rPr>
                <w:rFonts w:ascii="Calibri" w:eastAsia="宋体" w:hAnsi="Calibri" w:cs="宋体"/>
                <w:kern w:val="0"/>
                <w:sz w:val="24"/>
                <w:szCs w:val="24"/>
              </w:rPr>
              <w:t>Headvex</w:t>
            </w:r>
          </w:p>
        </w:tc>
        <w:tc>
          <w:tcPr>
            <w:tcW w:w="1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B1090" w:rsidRPr="002B1090" w:rsidRDefault="002B1090" w:rsidP="002B1090">
            <w:pPr>
              <w:widowControl/>
              <w:ind w:firstLineChars="0" w:firstLine="0"/>
              <w:jc w:val="left"/>
              <w:rPr>
                <w:rFonts w:ascii="Calibri" w:eastAsia="宋体" w:hAnsi="Calibri" w:cs="宋体"/>
                <w:kern w:val="0"/>
                <w:sz w:val="24"/>
                <w:szCs w:val="24"/>
              </w:rPr>
            </w:pPr>
            <w:r w:rsidRPr="002B1090">
              <w:rPr>
                <w:rFonts w:ascii="Calibri" w:eastAsia="宋体" w:hAnsi="Calibri" w:cs="宋体"/>
                <w:kern w:val="0"/>
                <w:sz w:val="24"/>
                <w:szCs w:val="24"/>
              </w:rPr>
              <w:t>Headlink</w:t>
            </w:r>
          </w:p>
        </w:tc>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B1090" w:rsidRPr="002B1090" w:rsidRDefault="002B1090" w:rsidP="002B1090">
            <w:pPr>
              <w:widowControl/>
              <w:ind w:firstLineChars="0" w:firstLine="0"/>
              <w:jc w:val="left"/>
              <w:rPr>
                <w:rFonts w:ascii="Calibri" w:eastAsia="宋体" w:hAnsi="Calibri" w:cs="宋体"/>
                <w:kern w:val="0"/>
                <w:sz w:val="24"/>
                <w:szCs w:val="24"/>
              </w:rPr>
            </w:pPr>
            <w:r w:rsidRPr="002B1090">
              <w:rPr>
                <w:rFonts w:ascii="Calibri" w:eastAsia="宋体" w:hAnsi="Calibri" w:cs="宋体"/>
                <w:kern w:val="0"/>
                <w:sz w:val="24"/>
                <w:szCs w:val="24"/>
              </w:rPr>
              <w:t>Taillink</w:t>
            </w:r>
          </w:p>
        </w:tc>
      </w:tr>
      <w:tr w:rsidR="00725EC4" w:rsidRPr="002B1090" w:rsidTr="00725EC4">
        <w:trPr>
          <w:trHeight w:val="351"/>
        </w:trPr>
        <w:tc>
          <w:tcPr>
            <w:tcW w:w="1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2B1090" w:rsidRDefault="00725EC4" w:rsidP="002B1090">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c>
          <w:tcPr>
            <w:tcW w:w="1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2B1090" w:rsidRDefault="00725EC4" w:rsidP="002B1090">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c>
          <w:tcPr>
            <w:tcW w:w="1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2B1090" w:rsidRDefault="00725EC4" w:rsidP="002B1090">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725EC4" w:rsidRPr="002B1090" w:rsidRDefault="00725EC4" w:rsidP="002B1090">
            <w:pPr>
              <w:widowControl/>
              <w:ind w:firstLineChars="0" w:firstLine="0"/>
              <w:jc w:val="left"/>
              <w:rPr>
                <w:rFonts w:ascii="Calibri" w:eastAsia="宋体" w:hAnsi="Calibri" w:cs="宋体"/>
                <w:kern w:val="0"/>
                <w:sz w:val="24"/>
                <w:szCs w:val="24"/>
              </w:rPr>
            </w:pPr>
            <w:r>
              <w:rPr>
                <w:rFonts w:ascii="Calibri" w:eastAsia="宋体" w:hAnsi="Calibri" w:cs="宋体"/>
                <w:kern w:val="0"/>
                <w:sz w:val="24"/>
                <w:szCs w:val="24"/>
              </w:rPr>
              <w:t>…</w:t>
            </w:r>
          </w:p>
        </w:tc>
      </w:tr>
    </w:tbl>
    <w:p w:rsidR="002B1090" w:rsidRDefault="002B1090" w:rsidP="00673EA2">
      <w:pPr>
        <w:ind w:firstLine="420"/>
      </w:pPr>
    </w:p>
    <w:p w:rsidR="00586639" w:rsidRDefault="00725EC4" w:rsidP="00673EA2">
      <w:pPr>
        <w:ind w:firstLine="420"/>
      </w:pPr>
      <w:r>
        <w:rPr>
          <w:rFonts w:hint="eastAsia"/>
        </w:rPr>
        <w:t>而由于两者都存储在一个文件中，所以是混合存储，用户数据中有一个指向其结点的指针，这样就可以由用户找到对应的结点，从而找到对应的关注关系。</w:t>
      </w:r>
      <w:r w:rsidR="00E07ADC">
        <w:rPr>
          <w:rFonts w:hint="eastAsia"/>
        </w:rPr>
        <w:t>所以整个有向图的存储如下所示。</w:t>
      </w:r>
    </w:p>
    <w:tbl>
      <w:tblPr>
        <w:tblW w:w="0" w:type="auto"/>
        <w:tblInd w:w="58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8"/>
        <w:gridCol w:w="1433"/>
        <w:gridCol w:w="1452"/>
        <w:gridCol w:w="1266"/>
      </w:tblGrid>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2D69ED">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Username</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Firstin</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Firstout</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 </w:t>
            </w:r>
          </w:p>
        </w:tc>
      </w:tr>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Tailvex</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Headvex</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Headlink</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Taillink</w:t>
            </w:r>
          </w:p>
        </w:tc>
      </w:tr>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Tailvex</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Headvex</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Headlink</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Taillink</w:t>
            </w:r>
          </w:p>
        </w:tc>
      </w:tr>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Tailvex</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Headvex</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Headlink</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Taillink</w:t>
            </w:r>
          </w:p>
        </w:tc>
      </w:tr>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Tailvex</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Headvex</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Headlink</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Taillink</w:t>
            </w:r>
          </w:p>
        </w:tc>
      </w:tr>
      <w:tr w:rsidR="00586639" w:rsidRPr="00586639" w:rsidTr="00586639">
        <w:trPr>
          <w:trHeight w:val="38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Username</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Firstin</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Firstout</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 </w:t>
            </w:r>
          </w:p>
        </w:tc>
      </w:tr>
      <w:tr w:rsidR="00586639" w:rsidRPr="00586639" w:rsidTr="00586639">
        <w:trPr>
          <w:trHeight w:val="399"/>
        </w:trPr>
        <w:tc>
          <w:tcPr>
            <w:tcW w:w="19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w:t>
            </w:r>
          </w:p>
        </w:tc>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86639" w:rsidRPr="00586639" w:rsidRDefault="00586639" w:rsidP="00586639">
            <w:pPr>
              <w:widowControl/>
              <w:ind w:firstLineChars="0" w:firstLine="0"/>
              <w:jc w:val="left"/>
              <w:rPr>
                <w:rFonts w:ascii="Calibri" w:eastAsia="宋体" w:hAnsi="Calibri" w:cs="宋体"/>
                <w:kern w:val="0"/>
                <w:sz w:val="24"/>
                <w:szCs w:val="24"/>
              </w:rPr>
            </w:pPr>
            <w:r w:rsidRPr="00586639">
              <w:rPr>
                <w:rFonts w:ascii="Calibri" w:eastAsia="宋体" w:hAnsi="Calibri" w:cs="宋体"/>
                <w:kern w:val="0"/>
                <w:sz w:val="24"/>
                <w:szCs w:val="24"/>
              </w:rPr>
              <w:t>…</w:t>
            </w:r>
          </w:p>
        </w:tc>
      </w:tr>
    </w:tbl>
    <w:p w:rsidR="00725EC4" w:rsidRDefault="00725EC4" w:rsidP="00673EA2">
      <w:pPr>
        <w:ind w:firstLine="420"/>
      </w:pPr>
    </w:p>
    <w:p w:rsidR="00725EC4" w:rsidRDefault="00725EC4" w:rsidP="00673EA2">
      <w:pPr>
        <w:ind w:firstLine="420"/>
      </w:pPr>
    </w:p>
    <w:p w:rsidR="000640DC" w:rsidRDefault="000640DC" w:rsidP="00D22851">
      <w:pPr>
        <w:pStyle w:val="3"/>
      </w:pPr>
      <w:bookmarkStart w:id="10" w:name="_Toc381046670"/>
      <w:r>
        <w:rPr>
          <w:rFonts w:hint="eastAsia"/>
        </w:rPr>
        <w:t>后台</w:t>
      </w:r>
      <w:r>
        <w:rPr>
          <w:rFonts w:hint="eastAsia"/>
        </w:rPr>
        <w:t>-</w:t>
      </w:r>
      <w:r>
        <w:rPr>
          <w:rFonts w:hint="eastAsia"/>
        </w:rPr>
        <w:t>双向链表</w:t>
      </w:r>
      <w:bookmarkEnd w:id="10"/>
    </w:p>
    <w:p w:rsidR="000640DC" w:rsidRDefault="0032218B" w:rsidP="000640DC">
      <w:pPr>
        <w:ind w:firstLine="420"/>
      </w:pPr>
      <w:r>
        <w:t>最初，</w:t>
      </w:r>
      <w:r w:rsidR="000640DC">
        <w:t>用户发送的信息的方式是以双向链表</w:t>
      </w:r>
      <w:r w:rsidR="00D979E3">
        <w:t>时间顺序</w:t>
      </w:r>
      <w:r w:rsidR="000640DC">
        <w:t>的方式存放的，由于数据结构较简单，没有特意写为一个类。</w:t>
      </w:r>
    </w:p>
    <w:p w:rsidR="00146F13" w:rsidRDefault="00E9128B" w:rsidP="00C11D31">
      <w:pPr>
        <w:ind w:firstLine="420"/>
      </w:pPr>
      <w:r>
        <w:t>最终，</w:t>
      </w:r>
      <w:r w:rsidR="000640DC">
        <w:t>考虑到对发送信息的响应的要求，所有信息的文件操作都是在</w:t>
      </w:r>
      <w:r w:rsidR="008937CF">
        <w:t>退出登录的时候进行</w:t>
      </w:r>
      <w:r w:rsidR="00D979E3">
        <w:t>的，因此保存较复杂，且在程序退出前消息要存放在内存中，大大增加了内存的使用量。因此在</w:t>
      </w:r>
      <w:r w:rsidR="00D979E3">
        <w:t>ver8</w:t>
      </w:r>
      <w:r w:rsidR="00D979E3">
        <w:t>之后，我改变了存储方式，改为按照时间倒序，单向链表即时存储的方式，这样无论是在效率还是在</w:t>
      </w:r>
      <w:r w:rsidR="005E0106">
        <w:t>内存使用量上都比前一种方式更加好。</w:t>
      </w:r>
      <w:r w:rsidR="002A56A0">
        <w:rPr>
          <w:rFonts w:hint="eastAsia"/>
        </w:rPr>
        <w:t>最终消息的存储如下，首先是</w:t>
      </w:r>
      <w:r w:rsidR="002A56A0">
        <w:rPr>
          <w:rFonts w:hint="eastAsia"/>
        </w:rPr>
        <w:t>message</w:t>
      </w:r>
      <w:r w:rsidR="002A56A0">
        <w:rPr>
          <w:rFonts w:hint="eastAsia"/>
        </w:rPr>
        <w:t>，然后会有一个用来存储</w:t>
      </w:r>
      <w:r w:rsidR="002A56A0">
        <w:rPr>
          <w:rFonts w:hint="eastAsia"/>
        </w:rPr>
        <w:t>username</w:t>
      </w:r>
      <w:r w:rsidR="002A56A0">
        <w:rPr>
          <w:rFonts w:hint="eastAsia"/>
        </w:rPr>
        <w:t>的变量，以及一个存储时间的变量，这些是会用来显示在屏幕上的存储内容，剩下的是为了组织数据而存在的，包括</w:t>
      </w:r>
      <w:r w:rsidR="00672186">
        <w:rPr>
          <w:rFonts w:hint="eastAsia"/>
        </w:rPr>
        <w:t>指向链表中下一个元素的文件指针，指向上一个分享来源的文件指针，指向分享源头的文件指针，以及分享</w:t>
      </w:r>
      <w:r w:rsidR="00672186">
        <w:rPr>
          <w:rFonts w:hint="eastAsia"/>
        </w:rPr>
        <w:t>flag</w:t>
      </w:r>
      <w:r w:rsidR="00672186">
        <w:rPr>
          <w:rFonts w:hint="eastAsia"/>
        </w:rPr>
        <w:t>和分享次数纪录。</w:t>
      </w:r>
      <w:r w:rsidR="00B319C5">
        <w:t>这样类似十字链表的存储方式可以满足程序对信息发布以及分享方面的要求。</w:t>
      </w:r>
    </w:p>
    <w:tbl>
      <w:tblPr>
        <w:tblW w:w="8320"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77"/>
        <w:gridCol w:w="996"/>
        <w:gridCol w:w="941"/>
        <w:gridCol w:w="1343"/>
        <w:gridCol w:w="1053"/>
        <w:gridCol w:w="1063"/>
        <w:gridCol w:w="852"/>
        <w:gridCol w:w="1195"/>
      </w:tblGrid>
      <w:tr w:rsidR="003974E0" w:rsidRPr="003974E0" w:rsidTr="003974E0">
        <w:trPr>
          <w:trHeight w:val="351"/>
        </w:trPr>
        <w:tc>
          <w:tcPr>
            <w:tcW w:w="8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Message</w:t>
            </w:r>
          </w:p>
        </w:tc>
        <w:tc>
          <w:tcPr>
            <w:tcW w:w="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Username</w:t>
            </w:r>
          </w:p>
        </w:tc>
        <w:tc>
          <w:tcPr>
            <w:tcW w:w="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localTime</w:t>
            </w:r>
          </w:p>
        </w:tc>
        <w:tc>
          <w:tcPr>
            <w:tcW w:w="1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pointerToNext</w:t>
            </w:r>
          </w:p>
        </w:tc>
        <w:tc>
          <w:tcPr>
            <w:tcW w:w="1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pointerToS</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pointerTo0</w:t>
            </w:r>
          </w:p>
        </w:tc>
        <w:tc>
          <w:tcPr>
            <w:tcW w:w="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isShared</w:t>
            </w:r>
          </w:p>
        </w:tc>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sharedTimes</w:t>
            </w:r>
          </w:p>
        </w:tc>
      </w:tr>
      <w:tr w:rsidR="003974E0" w:rsidRPr="003974E0" w:rsidTr="003974E0">
        <w:trPr>
          <w:trHeight w:val="351"/>
        </w:trPr>
        <w:tc>
          <w:tcPr>
            <w:tcW w:w="8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Message</w:t>
            </w:r>
          </w:p>
        </w:tc>
        <w:tc>
          <w:tcPr>
            <w:tcW w:w="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Username</w:t>
            </w:r>
          </w:p>
        </w:tc>
        <w:tc>
          <w:tcPr>
            <w:tcW w:w="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localTime</w:t>
            </w:r>
          </w:p>
        </w:tc>
        <w:tc>
          <w:tcPr>
            <w:tcW w:w="1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pointerToNext</w:t>
            </w:r>
          </w:p>
        </w:tc>
        <w:tc>
          <w:tcPr>
            <w:tcW w:w="1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pointerToS</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pointerTo0</w:t>
            </w:r>
          </w:p>
        </w:tc>
        <w:tc>
          <w:tcPr>
            <w:tcW w:w="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isShared</w:t>
            </w:r>
          </w:p>
        </w:tc>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sidRPr="003974E0">
              <w:rPr>
                <w:rFonts w:ascii="Calibri" w:eastAsia="宋体" w:hAnsi="Calibri" w:cs="宋体"/>
                <w:kern w:val="0"/>
                <w:sz w:val="20"/>
                <w:szCs w:val="20"/>
              </w:rPr>
              <w:t>sharedTimes</w:t>
            </w:r>
          </w:p>
        </w:tc>
      </w:tr>
      <w:tr w:rsidR="003974E0" w:rsidRPr="003974E0" w:rsidTr="003974E0">
        <w:trPr>
          <w:trHeight w:val="351"/>
        </w:trPr>
        <w:tc>
          <w:tcPr>
            <w:tcW w:w="8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1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1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8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974E0" w:rsidRPr="003974E0" w:rsidRDefault="003974E0" w:rsidP="003974E0">
            <w:pPr>
              <w:widowControl/>
              <w:ind w:firstLineChars="0" w:firstLine="0"/>
              <w:jc w:val="left"/>
              <w:rPr>
                <w:rFonts w:ascii="Calibri" w:eastAsia="宋体" w:hAnsi="Calibri" w:cs="宋体"/>
                <w:kern w:val="0"/>
                <w:sz w:val="20"/>
                <w:szCs w:val="20"/>
              </w:rPr>
            </w:pPr>
            <w:r>
              <w:rPr>
                <w:rFonts w:ascii="Calibri" w:eastAsia="宋体" w:hAnsi="Calibri" w:cs="宋体"/>
                <w:kern w:val="0"/>
                <w:sz w:val="20"/>
                <w:szCs w:val="20"/>
              </w:rPr>
              <w:t>…</w:t>
            </w:r>
          </w:p>
        </w:tc>
      </w:tr>
    </w:tbl>
    <w:p w:rsidR="003974E0" w:rsidRDefault="003974E0" w:rsidP="00C11D31">
      <w:pPr>
        <w:ind w:firstLine="420"/>
      </w:pPr>
    </w:p>
    <w:p w:rsidR="00D22851" w:rsidRDefault="00D22851" w:rsidP="004509E6">
      <w:pPr>
        <w:pStyle w:val="1"/>
        <w:jc w:val="both"/>
      </w:pPr>
      <w:bookmarkStart w:id="11" w:name="_Toc381046671"/>
      <w:r>
        <w:rPr>
          <w:rFonts w:hint="eastAsia"/>
        </w:rPr>
        <w:t>功能实现以及测试</w:t>
      </w:r>
      <w:bookmarkEnd w:id="11"/>
    </w:p>
    <w:p w:rsidR="005437F6" w:rsidRDefault="005437F6" w:rsidP="005437F6">
      <w:pPr>
        <w:ind w:firstLine="420"/>
      </w:pPr>
      <w:r>
        <w:t>程序的所有测试均在</w:t>
      </w:r>
      <w:hyperlink r:id="rId16" w:history="1">
        <w:r w:rsidRPr="005437F6">
          <w:rPr>
            <w:rStyle w:val="aa"/>
          </w:rPr>
          <w:t>..\P2Project\program.cpp</w:t>
        </w:r>
      </w:hyperlink>
      <w:r>
        <w:t>实现，</w:t>
      </w:r>
      <w:r w:rsidR="00925345">
        <w:t>在进入程序的时候输入</w:t>
      </w:r>
      <w:r w:rsidR="00925345">
        <w:t>0</w:t>
      </w:r>
      <w:r w:rsidR="00925345">
        <w:t>进入测试模式，</w:t>
      </w:r>
      <w:r w:rsidR="000D6D67">
        <w:t>大部分测试均是在测试模式下进行，</w:t>
      </w:r>
      <w:r>
        <w:t>还有一些测试</w:t>
      </w:r>
      <w:r w:rsidR="000D6D67">
        <w:t>比如哈希冲突，</w:t>
      </w:r>
      <w:r>
        <w:t>是在</w:t>
      </w:r>
      <w:r>
        <w:t>UI mode</w:t>
      </w:r>
      <w:r>
        <w:t>下手动输入比对完成。</w:t>
      </w:r>
    </w:p>
    <w:p w:rsidR="00A80C9F" w:rsidRPr="00A80C9F" w:rsidRDefault="00A80C9F" w:rsidP="00A80C9F">
      <w:pPr>
        <w:pStyle w:val="ac"/>
        <w:keepNext/>
        <w:keepLines/>
        <w:numPr>
          <w:ilvl w:val="0"/>
          <w:numId w:val="9"/>
        </w:numPr>
        <w:spacing w:before="60" w:after="60"/>
        <w:ind w:firstLineChars="0"/>
        <w:outlineLvl w:val="1"/>
        <w:rPr>
          <w:rFonts w:eastAsia="黑体" w:cstheme="majorBidi"/>
          <w:bCs/>
          <w:vanish/>
          <w:sz w:val="28"/>
          <w:szCs w:val="32"/>
        </w:rPr>
      </w:pPr>
      <w:bookmarkStart w:id="12" w:name="_Toc380600213"/>
      <w:bookmarkStart w:id="13" w:name="_Toc380600236"/>
      <w:bookmarkStart w:id="14" w:name="_Toc380952951"/>
      <w:bookmarkStart w:id="15" w:name="_Toc381046093"/>
      <w:bookmarkStart w:id="16" w:name="_Toc381046672"/>
      <w:bookmarkEnd w:id="12"/>
      <w:bookmarkEnd w:id="13"/>
      <w:bookmarkEnd w:id="14"/>
      <w:bookmarkEnd w:id="15"/>
      <w:bookmarkEnd w:id="16"/>
    </w:p>
    <w:p w:rsidR="00A80C9F" w:rsidRDefault="00A80C9F" w:rsidP="00A80C9F">
      <w:pPr>
        <w:pStyle w:val="2"/>
      </w:pPr>
      <w:bookmarkStart w:id="17" w:name="_Toc381046673"/>
      <w:r>
        <w:rPr>
          <w:rFonts w:hint="eastAsia"/>
        </w:rPr>
        <w:t>功能实现</w:t>
      </w:r>
      <w:bookmarkEnd w:id="17"/>
    </w:p>
    <w:p w:rsidR="00593E76" w:rsidRPr="00593E76" w:rsidRDefault="00593E76" w:rsidP="00593E76">
      <w:pPr>
        <w:ind w:firstLine="420"/>
        <w:rPr>
          <w:rFonts w:hint="eastAsia"/>
        </w:rPr>
      </w:pPr>
      <w:r>
        <w:t>要求功能：</w:t>
      </w:r>
    </w:p>
    <w:p w:rsidR="00286E90" w:rsidRPr="00286E90" w:rsidRDefault="00286E90" w:rsidP="00286E90">
      <w:pPr>
        <w:pStyle w:val="ac"/>
        <w:keepNext/>
        <w:keepLines/>
        <w:numPr>
          <w:ilvl w:val="0"/>
          <w:numId w:val="19"/>
        </w:numPr>
        <w:spacing w:before="60" w:after="60"/>
        <w:ind w:firstLineChars="0"/>
        <w:outlineLvl w:val="1"/>
        <w:rPr>
          <w:rFonts w:eastAsia="黑体" w:cstheme="majorBidi"/>
          <w:bCs/>
          <w:vanish/>
          <w:sz w:val="28"/>
          <w:szCs w:val="32"/>
        </w:rPr>
      </w:pPr>
      <w:bookmarkStart w:id="18" w:name="_Toc380600215"/>
      <w:bookmarkStart w:id="19" w:name="_Toc380600238"/>
      <w:bookmarkStart w:id="20" w:name="_Toc380952953"/>
      <w:bookmarkStart w:id="21" w:name="_Toc381046095"/>
      <w:bookmarkStart w:id="22" w:name="_Toc381046674"/>
      <w:bookmarkEnd w:id="18"/>
      <w:bookmarkEnd w:id="19"/>
      <w:bookmarkEnd w:id="20"/>
      <w:bookmarkEnd w:id="21"/>
      <w:bookmarkEnd w:id="22"/>
    </w:p>
    <w:p w:rsidR="00286E90" w:rsidRPr="00286E90" w:rsidRDefault="00286E90" w:rsidP="00286E90">
      <w:pPr>
        <w:pStyle w:val="ac"/>
        <w:keepNext/>
        <w:keepLines/>
        <w:numPr>
          <w:ilvl w:val="0"/>
          <w:numId w:val="19"/>
        </w:numPr>
        <w:spacing w:before="60" w:after="60"/>
        <w:ind w:firstLineChars="0"/>
        <w:outlineLvl w:val="1"/>
        <w:rPr>
          <w:rFonts w:eastAsia="黑体" w:cstheme="majorBidi"/>
          <w:bCs/>
          <w:vanish/>
          <w:sz w:val="28"/>
          <w:szCs w:val="32"/>
        </w:rPr>
      </w:pPr>
      <w:bookmarkStart w:id="23" w:name="_Toc380600216"/>
      <w:bookmarkStart w:id="24" w:name="_Toc380600239"/>
      <w:bookmarkStart w:id="25" w:name="_Toc380952954"/>
      <w:bookmarkStart w:id="26" w:name="_Toc381046096"/>
      <w:bookmarkStart w:id="27" w:name="_Toc381046675"/>
      <w:bookmarkEnd w:id="23"/>
      <w:bookmarkEnd w:id="24"/>
      <w:bookmarkEnd w:id="25"/>
      <w:bookmarkEnd w:id="26"/>
      <w:bookmarkEnd w:id="27"/>
    </w:p>
    <w:p w:rsidR="00033D10" w:rsidRDefault="00033D10" w:rsidP="005437F6">
      <w:pPr>
        <w:ind w:firstLine="420"/>
      </w:pPr>
      <w:r>
        <w:t xml:space="preserve">2.1 </w:t>
      </w:r>
      <w:r>
        <w:t>用户：</w:t>
      </w:r>
      <w:r w:rsidR="00B3452D">
        <w:tab/>
      </w:r>
      <w:r w:rsidR="00B3452D">
        <w:tab/>
      </w:r>
      <w:r w:rsidR="00B3452D">
        <w:tab/>
      </w:r>
      <w:r w:rsidR="00DD3DC9">
        <w:tab/>
      </w:r>
      <w:r>
        <w:t>全部实现</w:t>
      </w:r>
    </w:p>
    <w:p w:rsidR="00033D10" w:rsidRDefault="00033D10" w:rsidP="005437F6">
      <w:pPr>
        <w:ind w:firstLine="420"/>
      </w:pPr>
      <w:r>
        <w:rPr>
          <w:rFonts w:hint="eastAsia"/>
        </w:rPr>
        <w:t>2.2</w:t>
      </w:r>
      <w:r>
        <w:t xml:space="preserve"> </w:t>
      </w:r>
      <w:r>
        <w:t>基本个人信息：</w:t>
      </w:r>
      <w:r>
        <w:rPr>
          <w:rFonts w:hint="eastAsia"/>
        </w:rPr>
        <w:t xml:space="preserve"> </w:t>
      </w:r>
      <w:r w:rsidR="00B3452D">
        <w:tab/>
      </w:r>
      <w:r w:rsidR="00DD3DC9">
        <w:tab/>
      </w:r>
      <w:r>
        <w:rPr>
          <w:rFonts w:hint="eastAsia"/>
        </w:rPr>
        <w:t>全部实现</w:t>
      </w:r>
    </w:p>
    <w:p w:rsidR="00033D10" w:rsidRDefault="00033D10" w:rsidP="005437F6">
      <w:pPr>
        <w:ind w:firstLine="420"/>
      </w:pPr>
      <w:r>
        <w:t xml:space="preserve">2.3 </w:t>
      </w:r>
      <w:r>
        <w:t>附加个人信息：</w:t>
      </w:r>
      <w:r>
        <w:rPr>
          <w:rFonts w:hint="eastAsia"/>
        </w:rPr>
        <w:t xml:space="preserve"> </w:t>
      </w:r>
      <w:r w:rsidR="00B3452D">
        <w:tab/>
      </w:r>
      <w:r w:rsidR="00DD3DC9">
        <w:tab/>
      </w:r>
      <w:r>
        <w:rPr>
          <w:rFonts w:hint="eastAsia"/>
        </w:rPr>
        <w:t>全部实现</w:t>
      </w:r>
    </w:p>
    <w:p w:rsidR="00033D10" w:rsidRDefault="00033D10" w:rsidP="005437F6">
      <w:pPr>
        <w:ind w:firstLine="420"/>
      </w:pPr>
      <w:r>
        <w:t xml:space="preserve">2.4 </w:t>
      </w:r>
      <w:r>
        <w:t>修改密码：</w:t>
      </w:r>
      <w:r>
        <w:rPr>
          <w:rFonts w:hint="eastAsia"/>
        </w:rPr>
        <w:t xml:space="preserve"> </w:t>
      </w:r>
      <w:r w:rsidR="00B3452D">
        <w:tab/>
      </w:r>
      <w:r w:rsidR="00B3452D">
        <w:tab/>
      </w:r>
      <w:r w:rsidR="00DD3DC9">
        <w:tab/>
      </w:r>
      <w:r>
        <w:rPr>
          <w:rFonts w:hint="eastAsia"/>
        </w:rPr>
        <w:t>全部实现</w:t>
      </w:r>
    </w:p>
    <w:p w:rsidR="00033D10" w:rsidRDefault="00033D10" w:rsidP="005437F6">
      <w:pPr>
        <w:ind w:firstLine="420"/>
      </w:pPr>
      <w:r>
        <w:t xml:space="preserve">2.5 </w:t>
      </w:r>
      <w:r>
        <w:t>修改个人信息：</w:t>
      </w:r>
      <w:r>
        <w:rPr>
          <w:rFonts w:hint="eastAsia"/>
        </w:rPr>
        <w:t xml:space="preserve"> </w:t>
      </w:r>
      <w:r w:rsidR="00B3452D">
        <w:tab/>
      </w:r>
      <w:r w:rsidR="00DD3DC9">
        <w:tab/>
      </w:r>
      <w:r>
        <w:rPr>
          <w:rFonts w:hint="eastAsia"/>
        </w:rPr>
        <w:t>全部实现</w:t>
      </w:r>
    </w:p>
    <w:p w:rsidR="00033D10" w:rsidRDefault="00033D10" w:rsidP="005437F6">
      <w:pPr>
        <w:ind w:firstLine="420"/>
      </w:pPr>
      <w:r>
        <w:t xml:space="preserve">2.6 </w:t>
      </w:r>
      <w:r w:rsidRPr="00033D10">
        <w:rPr>
          <w:shd w:val="pct15" w:color="auto" w:fill="FFFFFF"/>
        </w:rPr>
        <w:t>删除用户</w:t>
      </w:r>
      <w:r>
        <w:rPr>
          <w:rFonts w:hint="eastAsia"/>
        </w:rPr>
        <w:t xml:space="preserve">: </w:t>
      </w:r>
      <w:r w:rsidR="00B3452D">
        <w:tab/>
      </w:r>
      <w:r w:rsidR="00B3452D">
        <w:tab/>
      </w:r>
      <w:r w:rsidR="00DD3DC9">
        <w:tab/>
      </w:r>
      <w:r>
        <w:rPr>
          <w:rFonts w:hint="eastAsia"/>
        </w:rPr>
        <w:t>全部实现</w:t>
      </w:r>
    </w:p>
    <w:p w:rsidR="00033D10" w:rsidRDefault="00033D10" w:rsidP="005437F6">
      <w:pPr>
        <w:ind w:firstLine="420"/>
      </w:pPr>
      <w:r>
        <w:t xml:space="preserve">2.7 </w:t>
      </w:r>
      <w:r>
        <w:t>关注：</w:t>
      </w:r>
      <w:r>
        <w:rPr>
          <w:rFonts w:hint="eastAsia"/>
        </w:rPr>
        <w:t xml:space="preserve"> </w:t>
      </w:r>
      <w:r w:rsidR="00B3452D">
        <w:tab/>
      </w:r>
      <w:r w:rsidR="00B3452D">
        <w:tab/>
      </w:r>
      <w:r w:rsidR="00B3452D">
        <w:tab/>
      </w:r>
      <w:r w:rsidR="00DD3DC9">
        <w:tab/>
      </w:r>
      <w:r>
        <w:rPr>
          <w:rFonts w:hint="eastAsia"/>
        </w:rPr>
        <w:t>全部实现</w:t>
      </w:r>
    </w:p>
    <w:p w:rsidR="00033D10" w:rsidRDefault="00033D10" w:rsidP="005437F6">
      <w:pPr>
        <w:ind w:firstLine="420"/>
      </w:pPr>
      <w:r>
        <w:t xml:space="preserve">2.8 </w:t>
      </w:r>
      <w:r>
        <w:t>用户查找：</w:t>
      </w:r>
      <w:r>
        <w:rPr>
          <w:rFonts w:hint="eastAsia"/>
        </w:rPr>
        <w:t xml:space="preserve"> </w:t>
      </w:r>
      <w:r w:rsidR="00B3452D">
        <w:tab/>
      </w:r>
      <w:r w:rsidR="00B3452D">
        <w:tab/>
      </w:r>
      <w:r w:rsidR="00DD3DC9">
        <w:tab/>
      </w:r>
      <w:r>
        <w:rPr>
          <w:rFonts w:hint="eastAsia"/>
        </w:rPr>
        <w:t>全部实现（包括</w:t>
      </w:r>
      <w:r w:rsidRPr="00033D10">
        <w:rPr>
          <w:rFonts w:hint="eastAsia"/>
          <w:shd w:val="pct15" w:color="auto" w:fill="FFFFFF"/>
        </w:rPr>
        <w:t>多条件查找</w:t>
      </w:r>
      <w:r>
        <w:rPr>
          <w:rFonts w:hint="eastAsia"/>
        </w:rPr>
        <w:t>）</w:t>
      </w:r>
    </w:p>
    <w:p w:rsidR="00033D10" w:rsidRDefault="00033D10" w:rsidP="005437F6">
      <w:pPr>
        <w:ind w:firstLine="420"/>
      </w:pPr>
      <w:r>
        <w:t xml:space="preserve">2.9  </w:t>
      </w:r>
      <w:r>
        <w:t>关注推荐：</w:t>
      </w:r>
      <w:r>
        <w:rPr>
          <w:rFonts w:hint="eastAsia"/>
        </w:rPr>
        <w:t xml:space="preserve"> </w:t>
      </w:r>
      <w:r w:rsidR="00B3452D">
        <w:tab/>
      </w:r>
      <w:r w:rsidR="00B3452D">
        <w:tab/>
      </w:r>
      <w:r w:rsidR="00DD3DC9">
        <w:tab/>
      </w:r>
      <w:r>
        <w:rPr>
          <w:rFonts w:hint="eastAsia"/>
        </w:rPr>
        <w:t>全部实现</w:t>
      </w:r>
    </w:p>
    <w:p w:rsidR="00033D10" w:rsidRDefault="00033D10" w:rsidP="005437F6">
      <w:pPr>
        <w:ind w:firstLine="420"/>
      </w:pPr>
      <w:r>
        <w:t xml:space="preserve">2.10 </w:t>
      </w:r>
      <w:r>
        <w:t>关注列表：</w:t>
      </w:r>
      <w:r>
        <w:rPr>
          <w:rFonts w:hint="eastAsia"/>
        </w:rPr>
        <w:t xml:space="preserve"> </w:t>
      </w:r>
      <w:r w:rsidR="00B3452D">
        <w:tab/>
      </w:r>
      <w:r w:rsidR="00B3452D">
        <w:tab/>
      </w:r>
      <w:r w:rsidR="00DD3DC9">
        <w:tab/>
      </w:r>
      <w:r>
        <w:t>全部实现</w:t>
      </w:r>
    </w:p>
    <w:p w:rsidR="00033D10" w:rsidRPr="00B77150" w:rsidRDefault="00033D10" w:rsidP="005437F6">
      <w:pPr>
        <w:ind w:firstLine="420"/>
        <w:rPr>
          <w:rFonts w:asciiTheme="minorEastAsia" w:hAnsiTheme="minorEastAsia"/>
        </w:rPr>
      </w:pPr>
      <w:r w:rsidRPr="00B77150">
        <w:rPr>
          <w:rFonts w:asciiTheme="minorEastAsia" w:hAnsiTheme="minorEastAsia"/>
        </w:rPr>
        <w:t>2.11 取消关注：</w:t>
      </w:r>
      <w:r w:rsidRPr="00B77150">
        <w:rPr>
          <w:rFonts w:asciiTheme="minorEastAsia" w:hAnsiTheme="minorEastAsia" w:hint="eastAsia"/>
        </w:rPr>
        <w:t xml:space="preserve"> </w:t>
      </w:r>
      <w:r w:rsidR="00B3452D" w:rsidRPr="00B77150">
        <w:rPr>
          <w:rFonts w:asciiTheme="minorEastAsia" w:hAnsiTheme="minorEastAsia"/>
        </w:rPr>
        <w:tab/>
      </w:r>
      <w:r w:rsidR="00B3452D" w:rsidRPr="00B77150">
        <w:rPr>
          <w:rFonts w:asciiTheme="minorEastAsia" w:hAnsiTheme="minorEastAsia"/>
        </w:rPr>
        <w:tab/>
      </w:r>
      <w:r w:rsidRPr="00B77150">
        <w:rPr>
          <w:rFonts w:asciiTheme="minorEastAsia" w:hAnsiTheme="minorEastAsia" w:hint="eastAsia"/>
        </w:rPr>
        <w:t>全部实现</w:t>
      </w:r>
    </w:p>
    <w:p w:rsidR="00033D10" w:rsidRPr="00B77150" w:rsidRDefault="00033D10" w:rsidP="005437F6">
      <w:pPr>
        <w:ind w:firstLine="420"/>
        <w:rPr>
          <w:rFonts w:asciiTheme="minorEastAsia" w:hAnsiTheme="minorEastAsia"/>
        </w:rPr>
      </w:pPr>
      <w:r w:rsidRPr="00B77150">
        <w:rPr>
          <w:rFonts w:asciiTheme="minorEastAsia" w:hAnsiTheme="minorEastAsia"/>
        </w:rPr>
        <w:t>2.12 消息：</w:t>
      </w:r>
      <w:r w:rsidRPr="00B77150">
        <w:rPr>
          <w:rFonts w:asciiTheme="minorEastAsia" w:hAnsiTheme="minorEastAsia" w:hint="eastAsia"/>
        </w:rPr>
        <w:t xml:space="preserve"> </w:t>
      </w:r>
      <w:r w:rsidR="00B3452D" w:rsidRPr="00B77150">
        <w:rPr>
          <w:rFonts w:asciiTheme="minorEastAsia" w:hAnsiTheme="minorEastAsia"/>
        </w:rPr>
        <w:tab/>
      </w:r>
      <w:r w:rsidR="00B3452D" w:rsidRPr="00B77150">
        <w:rPr>
          <w:rFonts w:asciiTheme="minorEastAsia" w:hAnsiTheme="minorEastAsia"/>
        </w:rPr>
        <w:tab/>
      </w:r>
      <w:r w:rsidR="00B3452D" w:rsidRPr="00B77150">
        <w:rPr>
          <w:rFonts w:asciiTheme="minorEastAsia" w:hAnsiTheme="minorEastAsia"/>
        </w:rPr>
        <w:tab/>
      </w:r>
      <w:r w:rsidRPr="00B77150">
        <w:rPr>
          <w:rFonts w:asciiTheme="minorEastAsia" w:hAnsiTheme="minorEastAsia" w:hint="eastAsia"/>
        </w:rPr>
        <w:t>全部实现</w:t>
      </w:r>
    </w:p>
    <w:p w:rsidR="00033D10" w:rsidRPr="00B77150" w:rsidRDefault="00033D10" w:rsidP="005437F6">
      <w:pPr>
        <w:ind w:firstLine="420"/>
        <w:rPr>
          <w:rFonts w:asciiTheme="minorEastAsia" w:hAnsiTheme="minorEastAsia"/>
        </w:rPr>
      </w:pPr>
      <w:r w:rsidRPr="00B77150">
        <w:rPr>
          <w:rFonts w:asciiTheme="minorEastAsia" w:hAnsiTheme="minorEastAsia"/>
        </w:rPr>
        <w:t xml:space="preserve">2.14 </w:t>
      </w:r>
      <w:r w:rsidR="00B3452D" w:rsidRPr="00B77150">
        <w:rPr>
          <w:rFonts w:asciiTheme="minorEastAsia" w:hAnsiTheme="minorEastAsia"/>
        </w:rPr>
        <w:t>发布消息：</w:t>
      </w:r>
      <w:r w:rsidRPr="00B77150">
        <w:rPr>
          <w:rFonts w:asciiTheme="minorEastAsia" w:hAnsiTheme="minorEastAsia" w:hint="eastAsia"/>
        </w:rPr>
        <w:t xml:space="preserve"> </w:t>
      </w:r>
      <w:r w:rsidR="00B3452D" w:rsidRPr="00B77150">
        <w:rPr>
          <w:rFonts w:asciiTheme="minorEastAsia" w:hAnsiTheme="minorEastAsia"/>
        </w:rPr>
        <w:tab/>
      </w:r>
      <w:r w:rsidR="00B3452D" w:rsidRPr="00B77150">
        <w:rPr>
          <w:rFonts w:asciiTheme="minorEastAsia" w:hAnsiTheme="minorEastAsia"/>
        </w:rPr>
        <w:tab/>
      </w:r>
      <w:r w:rsidRPr="00B77150">
        <w:rPr>
          <w:rFonts w:asciiTheme="minorEastAsia" w:hAnsiTheme="minorEastAsia" w:hint="eastAsia"/>
        </w:rPr>
        <w:t>全部实现（包括</w:t>
      </w:r>
      <w:r w:rsidRPr="00B77150">
        <w:rPr>
          <w:rFonts w:asciiTheme="minorEastAsia" w:hAnsiTheme="minorEastAsia" w:hint="eastAsia"/>
          <w:shd w:val="pct15" w:color="auto" w:fill="FFFFFF"/>
        </w:rPr>
        <w:t>汉字</w:t>
      </w:r>
      <w:r w:rsidRPr="00B77150">
        <w:rPr>
          <w:rFonts w:asciiTheme="minorEastAsia" w:hAnsiTheme="minorEastAsia" w:hint="eastAsia"/>
        </w:rPr>
        <w:t>）</w:t>
      </w:r>
    </w:p>
    <w:p w:rsidR="00033D10" w:rsidRPr="00B77150" w:rsidRDefault="00033D10" w:rsidP="005437F6">
      <w:pPr>
        <w:ind w:firstLine="420"/>
        <w:rPr>
          <w:rFonts w:asciiTheme="minorEastAsia" w:hAnsiTheme="minorEastAsia"/>
        </w:rPr>
      </w:pPr>
      <w:r w:rsidRPr="00B77150">
        <w:rPr>
          <w:rFonts w:asciiTheme="minorEastAsia" w:hAnsiTheme="minorEastAsia" w:hint="eastAsia"/>
        </w:rPr>
        <w:t>2.15</w:t>
      </w:r>
      <w:r w:rsidRPr="00B77150">
        <w:rPr>
          <w:rFonts w:asciiTheme="minorEastAsia" w:hAnsiTheme="minorEastAsia"/>
        </w:rPr>
        <w:t xml:space="preserve"> 消息</w:t>
      </w:r>
      <w:r w:rsidR="00B3452D" w:rsidRPr="00B77150">
        <w:rPr>
          <w:rFonts w:asciiTheme="minorEastAsia" w:hAnsiTheme="minorEastAsia"/>
        </w:rPr>
        <w:t>列表：</w:t>
      </w:r>
      <w:r w:rsidR="00B3452D" w:rsidRPr="00B77150">
        <w:rPr>
          <w:rFonts w:asciiTheme="minorEastAsia" w:hAnsiTheme="minorEastAsia"/>
        </w:rPr>
        <w:tab/>
      </w:r>
      <w:r w:rsidR="00B3452D" w:rsidRPr="00B77150">
        <w:rPr>
          <w:rFonts w:asciiTheme="minorEastAsia" w:hAnsiTheme="minorEastAsia"/>
        </w:rPr>
        <w:tab/>
      </w:r>
      <w:r w:rsidR="00B77150">
        <w:rPr>
          <w:rFonts w:asciiTheme="minorEastAsia" w:hAnsiTheme="minorEastAsia"/>
        </w:rPr>
        <w:tab/>
      </w:r>
      <w:r w:rsidR="00147DDB">
        <w:rPr>
          <w:rFonts w:asciiTheme="minorEastAsia" w:hAnsiTheme="minorEastAsia"/>
        </w:rPr>
        <w:t>全部实现</w:t>
      </w:r>
    </w:p>
    <w:p w:rsidR="00B3452D" w:rsidRPr="00B77150" w:rsidRDefault="00B3452D" w:rsidP="005437F6">
      <w:pPr>
        <w:ind w:firstLine="420"/>
        <w:rPr>
          <w:rFonts w:asciiTheme="minorEastAsia" w:hAnsiTheme="minorEastAsia"/>
        </w:rPr>
      </w:pPr>
      <w:r w:rsidRPr="00B77150">
        <w:rPr>
          <w:rFonts w:asciiTheme="minorEastAsia" w:hAnsiTheme="minorEastAsia"/>
        </w:rPr>
        <w:t>2.16 用户消息：</w:t>
      </w:r>
      <w:r w:rsidRPr="00B77150">
        <w:rPr>
          <w:rFonts w:asciiTheme="minorEastAsia" w:hAnsiTheme="minorEastAsia"/>
        </w:rPr>
        <w:tab/>
      </w:r>
      <w:r w:rsidRPr="00B77150">
        <w:rPr>
          <w:rFonts w:asciiTheme="minorEastAsia" w:hAnsiTheme="minorEastAsia"/>
        </w:rPr>
        <w:tab/>
      </w:r>
      <w:r w:rsidR="00B77150">
        <w:rPr>
          <w:rFonts w:asciiTheme="minorEastAsia" w:hAnsiTheme="minorEastAsia"/>
        </w:rPr>
        <w:tab/>
      </w:r>
      <w:r w:rsidRPr="00B77150">
        <w:rPr>
          <w:rFonts w:asciiTheme="minorEastAsia" w:hAnsiTheme="minorEastAsia"/>
        </w:rPr>
        <w:t>实现</w:t>
      </w:r>
      <w:r w:rsidR="006D71DF">
        <w:rPr>
          <w:rFonts w:asciiTheme="minorEastAsia" w:hAnsiTheme="minorEastAsia"/>
        </w:rPr>
        <w:t>（</w:t>
      </w:r>
      <w:r w:rsidR="006D71DF" w:rsidRPr="000E49FD">
        <w:rPr>
          <w:rFonts w:asciiTheme="minorEastAsia" w:hAnsiTheme="minorEastAsia"/>
          <w:shd w:val="pct15" w:color="auto" w:fill="FFFFFF"/>
        </w:rPr>
        <w:t>在好友列表中选择用户</w:t>
      </w:r>
      <w:r w:rsidR="006D71DF">
        <w:rPr>
          <w:rFonts w:asciiTheme="minorEastAsia" w:hAnsiTheme="minorEastAsia"/>
        </w:rPr>
        <w:t>暂未实现）</w:t>
      </w:r>
    </w:p>
    <w:p w:rsidR="00B3452D" w:rsidRPr="00B77150" w:rsidRDefault="00B3452D" w:rsidP="005437F6">
      <w:pPr>
        <w:ind w:firstLine="420"/>
        <w:rPr>
          <w:rFonts w:asciiTheme="minorEastAsia" w:hAnsiTheme="minorEastAsia"/>
        </w:rPr>
      </w:pPr>
      <w:r w:rsidRPr="00B77150">
        <w:rPr>
          <w:rFonts w:asciiTheme="minorEastAsia" w:hAnsiTheme="minorEastAsia"/>
        </w:rPr>
        <w:t>2.17 转发消息：</w:t>
      </w:r>
      <w:r w:rsidRPr="00B77150">
        <w:rPr>
          <w:rFonts w:asciiTheme="minorEastAsia" w:hAnsiTheme="minorEastAsia"/>
        </w:rPr>
        <w:tab/>
      </w:r>
      <w:r w:rsidR="00B77150">
        <w:rPr>
          <w:rFonts w:asciiTheme="minorEastAsia" w:hAnsiTheme="minorEastAsia"/>
        </w:rPr>
        <w:tab/>
      </w:r>
      <w:r w:rsidRPr="00B77150">
        <w:rPr>
          <w:rFonts w:asciiTheme="minorEastAsia" w:hAnsiTheme="minorEastAsia"/>
        </w:rPr>
        <w:tab/>
      </w:r>
      <w:r w:rsidR="004F6041">
        <w:rPr>
          <w:rFonts w:asciiTheme="minorEastAsia" w:hAnsiTheme="minorEastAsia"/>
        </w:rPr>
        <w:t>全部</w:t>
      </w:r>
      <w:r w:rsidRPr="00B77150">
        <w:rPr>
          <w:rFonts w:asciiTheme="minorEastAsia" w:hAnsiTheme="minorEastAsia"/>
        </w:rPr>
        <w:t>实现</w:t>
      </w:r>
      <w:r w:rsidR="004F6041">
        <w:rPr>
          <w:rFonts w:asciiTheme="minorEastAsia" w:hAnsiTheme="minorEastAsia"/>
        </w:rPr>
        <w:t>（包括</w:t>
      </w:r>
      <w:r w:rsidR="004F6041" w:rsidRPr="004F6041">
        <w:rPr>
          <w:rFonts w:asciiTheme="minorEastAsia" w:hAnsiTheme="minorEastAsia"/>
          <w:shd w:val="pct15" w:color="auto" w:fill="FFFFFF"/>
        </w:rPr>
        <w:t>评论</w:t>
      </w:r>
      <w:r w:rsidR="004F6041">
        <w:rPr>
          <w:rFonts w:asciiTheme="minorEastAsia" w:hAnsiTheme="minorEastAsia"/>
        </w:rPr>
        <w:t>）</w:t>
      </w:r>
    </w:p>
    <w:p w:rsidR="00B3452D" w:rsidRPr="00B77150" w:rsidRDefault="00B3452D" w:rsidP="005437F6">
      <w:pPr>
        <w:ind w:firstLine="420"/>
        <w:rPr>
          <w:rFonts w:asciiTheme="minorEastAsia" w:hAnsiTheme="minorEastAsia"/>
        </w:rPr>
      </w:pPr>
      <w:r w:rsidRPr="00B77150">
        <w:rPr>
          <w:rFonts w:asciiTheme="minorEastAsia" w:hAnsiTheme="minorEastAsia"/>
        </w:rPr>
        <w:t xml:space="preserve">2.18 </w:t>
      </w:r>
      <w:r w:rsidRPr="00A951CD">
        <w:rPr>
          <w:rFonts w:asciiTheme="minorEastAsia" w:hAnsiTheme="minorEastAsia"/>
          <w:shd w:val="pct15" w:color="auto" w:fill="FFFFFF"/>
        </w:rPr>
        <w:t>折叠消息</w:t>
      </w:r>
      <w:r w:rsidRPr="00B77150">
        <w:rPr>
          <w:rFonts w:asciiTheme="minorEastAsia" w:hAnsiTheme="minorEastAsia"/>
        </w:rPr>
        <w:t>：</w:t>
      </w:r>
      <w:r w:rsidRPr="00B77150">
        <w:rPr>
          <w:rFonts w:asciiTheme="minorEastAsia" w:hAnsiTheme="minorEastAsia"/>
        </w:rPr>
        <w:tab/>
      </w:r>
      <w:r w:rsidRPr="00B77150">
        <w:rPr>
          <w:rFonts w:asciiTheme="minorEastAsia" w:hAnsiTheme="minorEastAsia"/>
        </w:rPr>
        <w:tab/>
      </w:r>
      <w:r w:rsidR="00B77150">
        <w:rPr>
          <w:rFonts w:asciiTheme="minorEastAsia" w:hAnsiTheme="minorEastAsia"/>
        </w:rPr>
        <w:tab/>
      </w:r>
      <w:r w:rsidR="00F734D8">
        <w:rPr>
          <w:rFonts w:asciiTheme="minorEastAsia" w:hAnsiTheme="minorEastAsia"/>
        </w:rPr>
        <w:t>全部</w:t>
      </w:r>
      <w:r w:rsidRPr="00B77150">
        <w:rPr>
          <w:rFonts w:asciiTheme="minorEastAsia" w:hAnsiTheme="minorEastAsia"/>
        </w:rPr>
        <w:t>实现</w:t>
      </w:r>
    </w:p>
    <w:p w:rsidR="00B3452D" w:rsidRPr="00B77150" w:rsidRDefault="00B3452D" w:rsidP="005437F6">
      <w:pPr>
        <w:ind w:firstLine="420"/>
        <w:rPr>
          <w:rFonts w:asciiTheme="minorEastAsia" w:hAnsiTheme="minorEastAsia"/>
        </w:rPr>
      </w:pPr>
      <w:r w:rsidRPr="00B77150">
        <w:rPr>
          <w:rFonts w:asciiTheme="minorEastAsia" w:hAnsiTheme="minorEastAsia"/>
        </w:rPr>
        <w:t xml:space="preserve">2.19 </w:t>
      </w:r>
      <w:r w:rsidRPr="00B77150">
        <w:rPr>
          <w:rFonts w:asciiTheme="minorEastAsia" w:hAnsiTheme="minorEastAsia"/>
          <w:shd w:val="pct15" w:color="auto" w:fill="FFFFFF"/>
        </w:rPr>
        <w:t>转发计数</w:t>
      </w:r>
      <w:r w:rsidRPr="00B77150">
        <w:rPr>
          <w:rFonts w:asciiTheme="minorEastAsia" w:hAnsiTheme="minorEastAsia"/>
        </w:rPr>
        <w:t>：</w:t>
      </w:r>
      <w:r w:rsidRPr="00B77150">
        <w:rPr>
          <w:rFonts w:asciiTheme="minorEastAsia" w:hAnsiTheme="minorEastAsia"/>
        </w:rPr>
        <w:tab/>
      </w:r>
      <w:r w:rsidR="00B77150">
        <w:rPr>
          <w:rFonts w:asciiTheme="minorEastAsia" w:hAnsiTheme="minorEastAsia"/>
        </w:rPr>
        <w:tab/>
      </w:r>
      <w:r w:rsidRPr="00B77150">
        <w:rPr>
          <w:rFonts w:asciiTheme="minorEastAsia" w:hAnsiTheme="minorEastAsia"/>
        </w:rPr>
        <w:tab/>
        <w:t>全部实现</w:t>
      </w:r>
    </w:p>
    <w:p w:rsidR="00B3452D" w:rsidRDefault="00B3452D" w:rsidP="005437F6">
      <w:pPr>
        <w:ind w:firstLine="420"/>
        <w:rPr>
          <w:rFonts w:asciiTheme="minorEastAsia" w:hAnsiTheme="minorEastAsia"/>
        </w:rPr>
      </w:pPr>
      <w:r w:rsidRPr="00B77150">
        <w:rPr>
          <w:rFonts w:asciiTheme="minorEastAsia" w:hAnsiTheme="minorEastAsia"/>
        </w:rPr>
        <w:t xml:space="preserve">2.20 </w:t>
      </w:r>
      <w:r w:rsidRPr="004F6041">
        <w:rPr>
          <w:rFonts w:asciiTheme="minorEastAsia" w:hAnsiTheme="minorEastAsia"/>
          <w:shd w:val="pct15" w:color="auto" w:fill="FFFFFF"/>
        </w:rPr>
        <w:t>删除消息</w:t>
      </w:r>
      <w:r w:rsidRPr="00B77150">
        <w:rPr>
          <w:rFonts w:asciiTheme="minorEastAsia" w:hAnsiTheme="minorEastAsia"/>
        </w:rPr>
        <w:t>：</w:t>
      </w:r>
      <w:r w:rsidRPr="00B77150">
        <w:rPr>
          <w:rFonts w:asciiTheme="minorEastAsia" w:hAnsiTheme="minorEastAsia"/>
        </w:rPr>
        <w:tab/>
      </w:r>
      <w:r w:rsidR="00B77150">
        <w:rPr>
          <w:rFonts w:asciiTheme="minorEastAsia" w:hAnsiTheme="minorEastAsia"/>
        </w:rPr>
        <w:tab/>
      </w:r>
      <w:r w:rsidRPr="00B77150">
        <w:rPr>
          <w:rFonts w:asciiTheme="minorEastAsia" w:hAnsiTheme="minorEastAsia"/>
        </w:rPr>
        <w:tab/>
      </w:r>
      <w:r w:rsidR="002344C2">
        <w:rPr>
          <w:rFonts w:asciiTheme="minorEastAsia" w:hAnsiTheme="minorEastAsia"/>
        </w:rPr>
        <w:t>全部</w:t>
      </w:r>
      <w:r w:rsidRPr="00B77150">
        <w:rPr>
          <w:rFonts w:asciiTheme="minorEastAsia" w:hAnsiTheme="minorEastAsia"/>
        </w:rPr>
        <w:t>实现</w:t>
      </w:r>
    </w:p>
    <w:p w:rsidR="00514D93" w:rsidRDefault="00514D93" w:rsidP="005437F6">
      <w:pPr>
        <w:ind w:firstLine="420"/>
        <w:rPr>
          <w:rFonts w:asciiTheme="minorEastAsia" w:hAnsiTheme="minorEastAsia"/>
        </w:rPr>
      </w:pPr>
    </w:p>
    <w:p w:rsidR="005B120B" w:rsidRDefault="00514D93" w:rsidP="005437F6">
      <w:pPr>
        <w:ind w:firstLine="420"/>
        <w:rPr>
          <w:rFonts w:asciiTheme="minorEastAsia" w:hAnsiTheme="minorEastAsia"/>
        </w:rPr>
      </w:pPr>
      <w:r>
        <w:rPr>
          <w:rFonts w:asciiTheme="minorEastAsia" w:hAnsiTheme="minorEastAsia"/>
        </w:rPr>
        <w:t>自定义功能：</w:t>
      </w:r>
    </w:p>
    <w:p w:rsidR="00514D93" w:rsidRDefault="00514D93" w:rsidP="00514D93">
      <w:pPr>
        <w:ind w:left="420" w:firstLine="420"/>
        <w:rPr>
          <w:rFonts w:asciiTheme="minorEastAsia" w:hAnsiTheme="minorEastAsia"/>
        </w:rPr>
      </w:pPr>
      <w:r>
        <w:rPr>
          <w:rFonts w:asciiTheme="minorEastAsia" w:hAnsiTheme="minorEastAsia"/>
        </w:rPr>
        <w:t>用户恢复</w:t>
      </w:r>
    </w:p>
    <w:p w:rsidR="00514D93" w:rsidRDefault="00514D93" w:rsidP="00514D93">
      <w:pPr>
        <w:ind w:left="420" w:firstLine="420"/>
        <w:rPr>
          <w:rFonts w:asciiTheme="minorEastAsia" w:hAnsiTheme="minorEastAsia"/>
        </w:rPr>
      </w:pPr>
      <w:r>
        <w:rPr>
          <w:rFonts w:asciiTheme="minorEastAsia" w:hAnsiTheme="minorEastAsia"/>
        </w:rPr>
        <w:t>用户数记录</w:t>
      </w:r>
    </w:p>
    <w:p w:rsidR="00514D93" w:rsidRPr="00B77150" w:rsidRDefault="00514D93" w:rsidP="00514D93">
      <w:pPr>
        <w:ind w:left="420" w:firstLine="420"/>
        <w:rPr>
          <w:rFonts w:asciiTheme="minorEastAsia" w:hAnsiTheme="minorEastAsia" w:hint="eastAsia"/>
        </w:rPr>
      </w:pPr>
      <w:r>
        <w:rPr>
          <w:rFonts w:asciiTheme="minorEastAsia" w:hAnsiTheme="minorEastAsia"/>
        </w:rPr>
        <w:t>用户关注与被关注列表时间排序</w:t>
      </w:r>
    </w:p>
    <w:p w:rsidR="00D22851" w:rsidRDefault="00D22851" w:rsidP="00A80C9F">
      <w:pPr>
        <w:pStyle w:val="2"/>
        <w:numPr>
          <w:ilvl w:val="1"/>
          <w:numId w:val="20"/>
        </w:numPr>
      </w:pPr>
      <w:bookmarkStart w:id="28" w:name="_Toc380596995"/>
      <w:bookmarkStart w:id="29" w:name="_Toc380597022"/>
      <w:bookmarkStart w:id="30" w:name="_Toc380597065"/>
      <w:bookmarkStart w:id="31" w:name="_Toc380597166"/>
      <w:bookmarkStart w:id="32" w:name="_Toc380597336"/>
      <w:bookmarkStart w:id="33" w:name="_Toc381046676"/>
      <w:bookmarkEnd w:id="28"/>
      <w:bookmarkEnd w:id="29"/>
      <w:bookmarkEnd w:id="30"/>
      <w:bookmarkEnd w:id="31"/>
      <w:bookmarkEnd w:id="32"/>
      <w:r>
        <w:rPr>
          <w:rFonts w:hint="eastAsia"/>
        </w:rPr>
        <w:t>用户</w:t>
      </w:r>
      <w:bookmarkEnd w:id="33"/>
    </w:p>
    <w:p w:rsidR="006E2F0D" w:rsidRDefault="00867F72" w:rsidP="00D22851">
      <w:pPr>
        <w:ind w:firstLine="420"/>
      </w:pPr>
      <w:r>
        <w:t>用户的基本信息，附加信息，修改密码以及个人信息，</w:t>
      </w:r>
      <w:r w:rsidRPr="00033D10">
        <w:t>删除用户</w:t>
      </w:r>
      <w:r>
        <w:t>功能均已</w:t>
      </w:r>
      <w:r w:rsidR="00064126">
        <w:t>实现，即</w:t>
      </w:r>
      <w:r w:rsidR="00064126">
        <w:t>2.1</w:t>
      </w:r>
      <w:r w:rsidR="00064126">
        <w:t>到</w:t>
      </w:r>
      <w:r w:rsidR="00064126">
        <w:t>2.6</w:t>
      </w:r>
      <w:r w:rsidR="00064126">
        <w:t>的功能。</w:t>
      </w:r>
    </w:p>
    <w:p w:rsidR="005A543A" w:rsidRDefault="006E2F0D" w:rsidP="00D22851">
      <w:pPr>
        <w:ind w:firstLine="420"/>
      </w:pPr>
      <w:r>
        <w:t>由于选用的数据结构是哈希表，因此预测程序在用户名注册环节，如果仅仅是建立用户名哈希索引，那么其时间与</w:t>
      </w:r>
      <w:r w:rsidR="007568F3">
        <w:t>注册数的关系应该是线性增长的。</w:t>
      </w:r>
    </w:p>
    <w:p w:rsidR="00064126" w:rsidRDefault="00064126" w:rsidP="00D22851">
      <w:pPr>
        <w:ind w:firstLine="420"/>
      </w:pPr>
      <w:r>
        <w:t>关于正确性的测试，每增长</w:t>
      </w:r>
      <w:r>
        <w:t>1</w:t>
      </w:r>
      <w:r>
        <w:t>万用户的时候，程序会接受一个输入的用户名，</w:t>
      </w:r>
      <w:r w:rsidR="00E96857">
        <w:t>接着登录测试其正确性，测试输入</w:t>
      </w:r>
      <w:r w:rsidR="00E96857">
        <w:t>10</w:t>
      </w:r>
      <w:r w:rsidR="00E96857">
        <w:t>次，通过十次。</w:t>
      </w:r>
    </w:p>
    <w:p w:rsidR="00CB7968" w:rsidRDefault="00CB7968" w:rsidP="003431E5">
      <w:pPr>
        <w:ind w:firstLine="420"/>
      </w:pPr>
      <w:r>
        <w:t>效率测试如</w:t>
      </w:r>
      <w:r w:rsidR="007C0D63">
        <w:t>Figure 6</w:t>
      </w:r>
      <w:r>
        <w:t>，</w:t>
      </w:r>
      <w:r w:rsidR="005A543A">
        <w:t>数据见</w:t>
      </w:r>
      <w:hyperlink r:id="rId17" w:history="1">
        <w:r w:rsidR="005A543A" w:rsidRPr="005A543A">
          <w:rPr>
            <w:rStyle w:val="aa"/>
          </w:rPr>
          <w:t>Statistic_register.txt</w:t>
        </w:r>
      </w:hyperlink>
      <w:r w:rsidR="008D78D4">
        <w:t>，数据每隔</w:t>
      </w:r>
      <w:r w:rsidR="008D78D4">
        <w:t>100</w:t>
      </w:r>
      <w:r w:rsidR="008D78D4">
        <w:t>个用户取一次点，使用</w:t>
      </w:r>
      <w:r w:rsidR="008D78D4">
        <w:t>excel</w:t>
      </w:r>
      <w:r w:rsidR="008D78D4">
        <w:t>作图。</w:t>
      </w:r>
      <w:r w:rsidR="003431E5">
        <w:t>由拟合直线可以看出，时间是随着注册用户数线性增长</w:t>
      </w:r>
      <w:r w:rsidR="00743093">
        <w:t>的，符合哈希表的特性。</w:t>
      </w:r>
      <w:r w:rsidR="00874F08">
        <w:t>说明哈希表的查找，与插入都是在常数时间内完成的，是一个非常有效率的索引结构。</w:t>
      </w:r>
    </w:p>
    <w:p w:rsidR="00002176" w:rsidRDefault="003431E5" w:rsidP="00002176">
      <w:pPr>
        <w:keepNext/>
        <w:ind w:firstLine="420"/>
      </w:pPr>
      <w:r>
        <w:rPr>
          <w:noProof/>
        </w:rPr>
        <w:lastRenderedPageBreak/>
        <w:drawing>
          <wp:inline distT="0" distB="0" distL="0" distR="0" wp14:anchorId="645E19F4" wp14:editId="09169177">
            <wp:extent cx="3668486" cy="1919696"/>
            <wp:effectExtent l="0" t="0" r="8255" b="44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431E5" w:rsidRDefault="00002176" w:rsidP="00002176">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6</w:t>
      </w:r>
      <w:r w:rsidR="00280D52">
        <w:rPr>
          <w:noProof/>
        </w:rPr>
        <w:fldChar w:fldCharType="end"/>
      </w:r>
      <w:r w:rsidR="00257FF5">
        <w:rPr>
          <w:noProof/>
        </w:rPr>
        <w:t xml:space="preserve"> </w:t>
      </w:r>
      <w:r w:rsidR="00257FF5">
        <w:rPr>
          <w:noProof/>
        </w:rPr>
        <w:t>用户注册效率测试</w:t>
      </w:r>
    </w:p>
    <w:p w:rsidR="002C6334" w:rsidRDefault="002C6334" w:rsidP="00D22851">
      <w:pPr>
        <w:ind w:firstLine="420"/>
      </w:pPr>
      <w:r>
        <w:t>至于检查哈希冲突，我将哈希的表项缩小至</w:t>
      </w:r>
      <w:r>
        <w:t>100</w:t>
      </w:r>
      <w:r>
        <w:t>，即每</w:t>
      </w:r>
      <w:r>
        <w:t>100</w:t>
      </w:r>
      <w:r>
        <w:t>个元素起码有一次哈希冲突，正确性仍无误，时间开销较上面差距</w:t>
      </w:r>
      <w:r w:rsidR="00087471">
        <w:t>较大，尤其是在数据量大的时候。</w:t>
      </w:r>
    </w:p>
    <w:p w:rsidR="005B120B" w:rsidRDefault="005B120B" w:rsidP="00D22851">
      <w:pPr>
        <w:ind w:firstLine="420"/>
      </w:pPr>
    </w:p>
    <w:p w:rsidR="009D6770" w:rsidRDefault="009D6770" w:rsidP="009D6770">
      <w:pPr>
        <w:pStyle w:val="2"/>
      </w:pPr>
      <w:bookmarkStart w:id="34" w:name="_Toc381046677"/>
      <w:r>
        <w:rPr>
          <w:rFonts w:hint="eastAsia"/>
        </w:rPr>
        <w:t>关注</w:t>
      </w:r>
      <w:bookmarkEnd w:id="34"/>
    </w:p>
    <w:p w:rsidR="009D6770" w:rsidRDefault="009D6770" w:rsidP="009D6770">
      <w:pPr>
        <w:ind w:firstLine="420"/>
      </w:pPr>
      <w:r>
        <w:t>关注，用户查找，</w:t>
      </w:r>
      <w:r w:rsidRPr="00827C01">
        <w:rPr>
          <w:shd w:val="pct15" w:color="auto" w:fill="FFFFFF"/>
        </w:rPr>
        <w:t>关注推荐</w:t>
      </w:r>
      <w:r>
        <w:t>，添加关注，关注列表，取消关注，均已实现。</w:t>
      </w:r>
      <w:r w:rsidR="005A30F2">
        <w:t>关注的正确性测试，是根据关注的用户名进行比对而检测</w:t>
      </w:r>
      <w:r w:rsidR="00B9595E">
        <w:t>的，即输入时的关注用户名与关注列表功能得到的关注用户名可一一匹配，且</w:t>
      </w:r>
      <w:r w:rsidR="00450A81">
        <w:t>关注所有用户时关注数与总用户数相差</w:t>
      </w:r>
      <w:r w:rsidR="00450A81">
        <w:t>1</w:t>
      </w:r>
      <w:r w:rsidR="00450A81">
        <w:t>，证明关注实现。</w:t>
      </w:r>
      <w:r w:rsidR="00B9595E">
        <w:t>关注时不能</w:t>
      </w:r>
      <w:r w:rsidR="00C44C11">
        <w:t>关注自己以及已经被关注过的人</w:t>
      </w:r>
      <w:r w:rsidR="008148E3">
        <w:t>。</w:t>
      </w:r>
    </w:p>
    <w:p w:rsidR="0019433D" w:rsidRDefault="0019433D" w:rsidP="009D6770">
      <w:pPr>
        <w:ind w:firstLine="420"/>
      </w:pPr>
      <w:r>
        <w:rPr>
          <w:rFonts w:hint="eastAsia"/>
        </w:rPr>
        <w:t>关于关注的效率，由于程序需要保证不能关注已经关注的人，因此在插入的时候遍历有</w:t>
      </w:r>
      <w:r>
        <w:rPr>
          <w:rFonts w:hint="eastAsia"/>
        </w:rPr>
        <w:t>O</w:t>
      </w:r>
      <w:r>
        <w:t>(n)</w:t>
      </w:r>
      <w:r>
        <w:t>的复杂度，不过插入本身是</w:t>
      </w:r>
      <w:r>
        <w:rPr>
          <w:rFonts w:hint="eastAsia"/>
        </w:rPr>
        <w:t>O</w:t>
      </w:r>
      <w:r>
        <w:t>(1)</w:t>
      </w:r>
      <w:r>
        <w:t>的</w:t>
      </w:r>
      <w:r w:rsidR="00074736">
        <w:t>复杂度，因此预测关注的用户数量与时间存在</w:t>
      </w:r>
      <w:r w:rsidR="00074736">
        <w:t>2</w:t>
      </w:r>
      <w:r w:rsidR="00074736">
        <w:t>次幂函数关系。</w:t>
      </w:r>
      <w:r w:rsidR="00002176">
        <w:t>效率测试所得数据见</w:t>
      </w:r>
      <w:hyperlink r:id="rId19" w:history="1">
        <w:r w:rsidR="00002176" w:rsidRPr="00002176">
          <w:rPr>
            <w:rStyle w:val="aa"/>
          </w:rPr>
          <w:t>Statistic_like.txt</w:t>
        </w:r>
      </w:hyperlink>
      <w:r w:rsidR="00022617">
        <w:t>，数据图证明预测关系成立。</w:t>
      </w:r>
    </w:p>
    <w:p w:rsidR="00022617" w:rsidRDefault="00022617" w:rsidP="009D6770">
      <w:pPr>
        <w:ind w:firstLine="420"/>
      </w:pPr>
      <w:r>
        <w:t>之前对于关注的想法是</w:t>
      </w:r>
      <w:r>
        <w:rPr>
          <w:rFonts w:hint="eastAsia"/>
        </w:rPr>
        <w:t>一个用户</w:t>
      </w:r>
      <w:r>
        <w:t>使用两个链表，一个存储关注信息，一个存储被关注信息</w:t>
      </w:r>
      <w:r w:rsidR="001604F6">
        <w:t>。而这种有向图十字链表的实现方式比第一种更为节省硬盘空间。</w:t>
      </w:r>
    </w:p>
    <w:p w:rsidR="00002176" w:rsidRDefault="00074736" w:rsidP="00002176">
      <w:pPr>
        <w:keepNext/>
        <w:ind w:firstLine="420"/>
      </w:pPr>
      <w:r>
        <w:rPr>
          <w:rFonts w:hint="eastAsia"/>
          <w:noProof/>
        </w:rPr>
        <w:drawing>
          <wp:inline distT="0" distB="0" distL="0" distR="0" wp14:anchorId="444E4701" wp14:editId="0A06CFB4">
            <wp:extent cx="4244207" cy="298259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jpg"/>
                    <pic:cNvPicPr/>
                  </pic:nvPicPr>
                  <pic:blipFill>
                    <a:blip r:embed="rId20">
                      <a:extLst>
                        <a:ext uri="{28A0092B-C50C-407E-A947-70E740481C1C}">
                          <a14:useLocalDpi xmlns:a14="http://schemas.microsoft.com/office/drawing/2010/main" val="0"/>
                        </a:ext>
                      </a:extLst>
                    </a:blip>
                    <a:stretch>
                      <a:fillRect/>
                    </a:stretch>
                  </pic:blipFill>
                  <pic:spPr>
                    <a:xfrm>
                      <a:off x="0" y="0"/>
                      <a:ext cx="4248197" cy="2985399"/>
                    </a:xfrm>
                    <a:prstGeom prst="rect">
                      <a:avLst/>
                    </a:prstGeom>
                  </pic:spPr>
                </pic:pic>
              </a:graphicData>
            </a:graphic>
          </wp:inline>
        </w:drawing>
      </w:r>
    </w:p>
    <w:p w:rsidR="00074736" w:rsidRDefault="00002176" w:rsidP="00002176">
      <w:pPr>
        <w:pStyle w:val="ae"/>
        <w:ind w:firstLine="400"/>
        <w:rPr>
          <w:noProof/>
        </w:rPr>
      </w:pPr>
      <w:r>
        <w:t xml:space="preserve">Figure </w:t>
      </w:r>
      <w:r w:rsidR="00280D52">
        <w:fldChar w:fldCharType="begin"/>
      </w:r>
      <w:r w:rsidR="00280D52">
        <w:instrText xml:space="preserve"> SEQ Figure \* ARABIC </w:instrText>
      </w:r>
      <w:r w:rsidR="00280D52">
        <w:fldChar w:fldCharType="separate"/>
      </w:r>
      <w:r w:rsidR="008A48B6">
        <w:rPr>
          <w:noProof/>
        </w:rPr>
        <w:t>7</w:t>
      </w:r>
      <w:r w:rsidR="00280D52">
        <w:rPr>
          <w:noProof/>
        </w:rPr>
        <w:fldChar w:fldCharType="end"/>
      </w:r>
      <w:r w:rsidR="00CE7866">
        <w:rPr>
          <w:noProof/>
        </w:rPr>
        <w:t xml:space="preserve"> </w:t>
      </w:r>
      <w:r w:rsidR="00CE7866">
        <w:rPr>
          <w:noProof/>
        </w:rPr>
        <w:t>关注效率测试</w:t>
      </w:r>
    </w:p>
    <w:p w:rsidR="008E582E" w:rsidRDefault="008E582E" w:rsidP="008E582E">
      <w:pPr>
        <w:pStyle w:val="2"/>
      </w:pPr>
      <w:bookmarkStart w:id="35" w:name="_Toc381046678"/>
      <w:r>
        <w:rPr>
          <w:rFonts w:hint="eastAsia"/>
        </w:rPr>
        <w:lastRenderedPageBreak/>
        <w:t>信息</w:t>
      </w:r>
      <w:bookmarkEnd w:id="35"/>
    </w:p>
    <w:p w:rsidR="00082E1F" w:rsidRPr="00082E1F" w:rsidRDefault="00082E1F" w:rsidP="00082E1F">
      <w:pPr>
        <w:ind w:firstLine="420"/>
      </w:pPr>
      <w:r>
        <w:t>信息的存储实现了两种方式，第一种方式是在程序退出后保存，信息按照事先先后保存，在程序未退出时保存在内存里，这种方式不是很可取，效率低，且代码冗长，在单次程序中发送信息过多还会造成明显的内存占用</w:t>
      </w:r>
      <w:r w:rsidR="006441BC">
        <w:t>。在</w:t>
      </w:r>
      <w:r w:rsidR="006441BC">
        <w:t>ver8</w:t>
      </w:r>
      <w:r w:rsidR="006441BC">
        <w:t>之前均为这种方法。而</w:t>
      </w:r>
      <w:r>
        <w:t>后来实现了一个即时存储的方法，而且</w:t>
      </w:r>
      <w:r>
        <w:rPr>
          <w:rFonts w:hint="eastAsia"/>
        </w:rPr>
        <w:t>是按照时间的倒序存储，在显示信息列表的时候不需要做一次遍历。</w:t>
      </w:r>
    </w:p>
    <w:p w:rsidR="0033663F" w:rsidRDefault="008E582E" w:rsidP="0033663F">
      <w:pPr>
        <w:ind w:firstLine="420"/>
      </w:pPr>
      <w:r>
        <w:t>由于信息是在程序退出的时候保存的，在发送信息的时候只是把信息放在内存中，因此程序在发送信息的时候会很快，</w:t>
      </w:r>
      <w:r w:rsidR="006369BD">
        <w:t>会在常数时间内完成。</w:t>
      </w:r>
      <w:r w:rsidR="00916B34">
        <w:t>但是在程序退出时则需要较多</w:t>
      </w:r>
      <w:r w:rsidR="006E633A">
        <w:t>时间，且在退出存储的版本中使用的是时间顺序存储，存储新的数据时需要遍历一遍数据寻找位置，所以时间复杂度应为</w:t>
      </w:r>
      <w:r w:rsidR="006E633A">
        <w:rPr>
          <w:rFonts w:hint="eastAsia"/>
        </w:rPr>
        <w:t>O(</w:t>
      </w:r>
      <w:r w:rsidR="006E633A">
        <w:t>n</w:t>
      </w:r>
      <w:r w:rsidR="006E633A">
        <w:rPr>
          <w:rFonts w:hint="eastAsia"/>
        </w:rPr>
        <w:t>)</w:t>
      </w:r>
      <w:r w:rsidR="006E633A">
        <w:rPr>
          <w:rFonts w:hint="eastAsia"/>
        </w:rPr>
        <w:t>，</w:t>
      </w:r>
      <w:r w:rsidR="00C21F70">
        <w:t>测试如图</w:t>
      </w:r>
      <w:r w:rsidR="005164E7">
        <w:t>Figure 6</w:t>
      </w:r>
      <w:r w:rsidR="00C21F70">
        <w:t>所示。</w:t>
      </w:r>
      <w:r w:rsidR="006369BD">
        <w:t>而在程序退出时会将内存的修改刷入硬盘，因此会比即时刷入硬盘要慢</w:t>
      </w:r>
      <w:r>
        <w:t>。</w:t>
      </w:r>
      <w:r w:rsidR="006E633A">
        <w:t>符合预期的想法。</w:t>
      </w:r>
      <w:r w:rsidR="0033663F">
        <w:t>这种方式与即时保存各有利弊，之所以这样实现是因为之前的所有实现均是即时保存，即时读入，因此想尝试下启动读入，退出写入的方式的写法如何。实践证明在发送信息的时候确实会比预想快不少。至于退出时候的复杂度，预测是</w:t>
      </w:r>
      <w:r w:rsidR="0033663F">
        <w:t>O(n)</w:t>
      </w:r>
      <w:r w:rsidR="0033663F">
        <w:t>的插入复杂度，因此数据量随时间大概是二次幂函数关系。</w:t>
      </w:r>
    </w:p>
    <w:p w:rsidR="008C433B" w:rsidRPr="0033663F" w:rsidRDefault="008C433B" w:rsidP="008E582E">
      <w:pPr>
        <w:ind w:firstLine="420"/>
      </w:pPr>
    </w:p>
    <w:p w:rsidR="00206542" w:rsidRDefault="00916B34" w:rsidP="00206542">
      <w:pPr>
        <w:keepNext/>
        <w:ind w:firstLine="420"/>
      </w:pPr>
      <w:r>
        <w:rPr>
          <w:noProof/>
        </w:rPr>
        <w:drawing>
          <wp:inline distT="0" distB="0" distL="0" distR="0">
            <wp:extent cx="4136571" cy="2902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测测.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9411" cy="2911981"/>
                    </a:xfrm>
                    <a:prstGeom prst="rect">
                      <a:avLst/>
                    </a:prstGeom>
                  </pic:spPr>
                </pic:pic>
              </a:graphicData>
            </a:graphic>
          </wp:inline>
        </w:drawing>
      </w:r>
    </w:p>
    <w:p w:rsidR="008E582E" w:rsidRDefault="00206542" w:rsidP="00206542">
      <w:pPr>
        <w:pStyle w:val="ae"/>
        <w:ind w:firstLine="400"/>
        <w:rPr>
          <w:noProof/>
        </w:rPr>
      </w:pPr>
      <w:r>
        <w:t xml:space="preserve">Figure </w:t>
      </w:r>
      <w:r w:rsidR="00280D52">
        <w:fldChar w:fldCharType="begin"/>
      </w:r>
      <w:r w:rsidR="00280D52">
        <w:instrText xml:space="preserve"> SEQ Figure \* ARABIC </w:instrText>
      </w:r>
      <w:r w:rsidR="00280D52">
        <w:fldChar w:fldCharType="separate"/>
      </w:r>
      <w:r w:rsidR="008A48B6">
        <w:rPr>
          <w:noProof/>
        </w:rPr>
        <w:t>8</w:t>
      </w:r>
      <w:r w:rsidR="00280D52">
        <w:rPr>
          <w:noProof/>
        </w:rPr>
        <w:fldChar w:fldCharType="end"/>
      </w:r>
      <w:r w:rsidR="00C24654">
        <w:rPr>
          <w:noProof/>
        </w:rPr>
        <w:t xml:space="preserve"> </w:t>
      </w:r>
      <w:r w:rsidR="00136A1D">
        <w:rPr>
          <w:noProof/>
        </w:rPr>
        <w:t xml:space="preserve"> </w:t>
      </w:r>
      <w:r w:rsidR="00C24654">
        <w:rPr>
          <w:noProof/>
        </w:rPr>
        <w:t>ver8</w:t>
      </w:r>
      <w:r w:rsidR="00C24654">
        <w:rPr>
          <w:noProof/>
        </w:rPr>
        <w:t>之前实现的消息效率测试</w:t>
      </w:r>
    </w:p>
    <w:p w:rsidR="006E633A" w:rsidRDefault="006E633A" w:rsidP="006E633A">
      <w:pPr>
        <w:ind w:firstLine="420"/>
      </w:pPr>
      <w:r>
        <w:t>而在</w:t>
      </w:r>
      <w:r w:rsidR="002F603A">
        <w:t>后来实现的</w:t>
      </w:r>
      <w:r>
        <w:t>即时存储的实现版本中，是按照时间倒序</w:t>
      </w:r>
      <w:r w:rsidR="00952FB0">
        <w:t>插入，因此在插入时不需要遍历，插入是常数时间进行的，因此预测曲线应该是线性的。</w:t>
      </w:r>
      <w:r w:rsidR="00A7207E">
        <w:t>不过如果同样是时间倒序的话，即时保存理论上与退出保存并无不同</w:t>
      </w:r>
      <w:r w:rsidR="00FF366E">
        <w:t>，只是退出保存需要占用较大内存。</w:t>
      </w:r>
    </w:p>
    <w:p w:rsidR="001D182D" w:rsidRDefault="00CD4723" w:rsidP="001D182D">
      <w:pPr>
        <w:keepNext/>
        <w:ind w:firstLine="420"/>
      </w:pPr>
      <w:r>
        <w:rPr>
          <w:rFonts w:hint="eastAsia"/>
          <w:noProof/>
        </w:rPr>
        <w:lastRenderedPageBreak/>
        <w:drawing>
          <wp:inline distT="0" distB="0" distL="0" distR="0" wp14:anchorId="23FA8FCA" wp14:editId="5E6AFFB7">
            <wp:extent cx="3963048" cy="27811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测测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2261" cy="2787659"/>
                    </a:xfrm>
                    <a:prstGeom prst="rect">
                      <a:avLst/>
                    </a:prstGeom>
                  </pic:spPr>
                </pic:pic>
              </a:graphicData>
            </a:graphic>
          </wp:inline>
        </w:drawing>
      </w:r>
    </w:p>
    <w:p w:rsidR="00082E1F" w:rsidRDefault="001D182D" w:rsidP="001D182D">
      <w:pPr>
        <w:pStyle w:val="ae"/>
        <w:ind w:firstLine="400"/>
      </w:pPr>
      <w:r>
        <w:t xml:space="preserve">Figure </w:t>
      </w:r>
      <w:r w:rsidR="00280D52">
        <w:fldChar w:fldCharType="begin"/>
      </w:r>
      <w:r w:rsidR="00280D52">
        <w:instrText xml:space="preserve"> SEQ Figure \* ARABIC </w:instrText>
      </w:r>
      <w:r w:rsidR="00280D52">
        <w:fldChar w:fldCharType="separate"/>
      </w:r>
      <w:r w:rsidR="008A48B6">
        <w:rPr>
          <w:noProof/>
        </w:rPr>
        <w:t>9</w:t>
      </w:r>
      <w:r w:rsidR="00280D52">
        <w:rPr>
          <w:noProof/>
        </w:rPr>
        <w:fldChar w:fldCharType="end"/>
      </w:r>
      <w:r>
        <w:t xml:space="preserve"> </w:t>
      </w:r>
      <w:r>
        <w:t>最终实现的消息效率测试</w:t>
      </w:r>
    </w:p>
    <w:p w:rsidR="00082E1F" w:rsidRDefault="002F2667" w:rsidP="00206542">
      <w:pPr>
        <w:ind w:firstLine="420"/>
      </w:pPr>
      <w:r>
        <w:t>最终就如</w:t>
      </w:r>
      <w:r>
        <w:t>Figure 9</w:t>
      </w:r>
      <w:r>
        <w:t>所显示的那样，整个信息的发布是在常数时间内完成，</w:t>
      </w:r>
      <w:r w:rsidR="008113D1">
        <w:t>可见对信息发布的改进十分有效。</w:t>
      </w:r>
    </w:p>
    <w:p w:rsidR="002F2667" w:rsidRPr="008E582E" w:rsidRDefault="002F2667" w:rsidP="00206542">
      <w:pPr>
        <w:ind w:firstLine="420"/>
      </w:pPr>
    </w:p>
    <w:p w:rsidR="00206542" w:rsidRDefault="00773AA1" w:rsidP="00773AA1">
      <w:pPr>
        <w:pStyle w:val="1"/>
      </w:pPr>
      <w:bookmarkStart w:id="36" w:name="_Toc381046679"/>
      <w:r>
        <w:t>总结</w:t>
      </w:r>
      <w:bookmarkEnd w:id="36"/>
    </w:p>
    <w:p w:rsidR="00E9451D" w:rsidRPr="00E9451D" w:rsidRDefault="00E9451D" w:rsidP="00E9451D">
      <w:pPr>
        <w:pStyle w:val="ac"/>
        <w:keepNext/>
        <w:keepLines/>
        <w:numPr>
          <w:ilvl w:val="0"/>
          <w:numId w:val="9"/>
        </w:numPr>
        <w:spacing w:before="60" w:after="60"/>
        <w:ind w:firstLineChars="0"/>
        <w:outlineLvl w:val="1"/>
        <w:rPr>
          <w:rFonts w:eastAsia="黑体" w:cstheme="majorBidi"/>
          <w:bCs/>
          <w:vanish/>
          <w:sz w:val="28"/>
          <w:szCs w:val="32"/>
        </w:rPr>
      </w:pPr>
      <w:bookmarkStart w:id="37" w:name="_Toc380600221"/>
      <w:bookmarkStart w:id="38" w:name="_Toc380600244"/>
      <w:bookmarkStart w:id="39" w:name="_Toc380952959"/>
      <w:bookmarkStart w:id="40" w:name="_Toc381046101"/>
      <w:bookmarkStart w:id="41" w:name="_Toc381046680"/>
      <w:bookmarkEnd w:id="37"/>
      <w:bookmarkEnd w:id="38"/>
      <w:bookmarkEnd w:id="39"/>
      <w:bookmarkEnd w:id="40"/>
      <w:bookmarkEnd w:id="41"/>
    </w:p>
    <w:p w:rsidR="00E9451D" w:rsidRDefault="00E9451D" w:rsidP="00E9451D">
      <w:pPr>
        <w:pStyle w:val="2"/>
      </w:pPr>
      <w:bookmarkStart w:id="42" w:name="_Toc381046681"/>
      <w:r>
        <w:rPr>
          <w:rFonts w:hint="eastAsia"/>
        </w:rPr>
        <w:t>程序总结</w:t>
      </w:r>
      <w:bookmarkEnd w:id="42"/>
    </w:p>
    <w:p w:rsidR="00525AC2" w:rsidRPr="00525AC2" w:rsidRDefault="00525AC2" w:rsidP="00525AC2">
      <w:pPr>
        <w:ind w:firstLine="420"/>
      </w:pPr>
      <w:r>
        <w:t>整个程序的耗时较多，几乎花费了半个寒假在不断地完善，在写代码的过程中也的确学到了不少东西，比如哈希索引的工作原理，文件操作的一些注意事项等等，</w:t>
      </w:r>
      <w:r w:rsidR="008E5278">
        <w:t>总的而言收获不小。</w:t>
      </w:r>
    </w:p>
    <w:p w:rsidR="00D97874" w:rsidRDefault="00D97874" w:rsidP="00C112D8">
      <w:pPr>
        <w:pStyle w:val="2"/>
      </w:pPr>
      <w:bookmarkStart w:id="43" w:name="_Toc380597000"/>
      <w:bookmarkStart w:id="44" w:name="_Toc380597027"/>
      <w:bookmarkStart w:id="45" w:name="_Toc380597070"/>
      <w:bookmarkStart w:id="46" w:name="_Toc380597171"/>
      <w:bookmarkStart w:id="47" w:name="_Toc380597341"/>
      <w:bookmarkStart w:id="48" w:name="_Toc381046682"/>
      <w:bookmarkEnd w:id="43"/>
      <w:bookmarkEnd w:id="44"/>
      <w:bookmarkEnd w:id="45"/>
      <w:bookmarkEnd w:id="46"/>
      <w:bookmarkEnd w:id="47"/>
      <w:r>
        <w:rPr>
          <w:rFonts w:hint="eastAsia"/>
        </w:rPr>
        <w:t>遇到的问题</w:t>
      </w:r>
      <w:bookmarkEnd w:id="48"/>
    </w:p>
    <w:p w:rsidR="00E40155" w:rsidRPr="00E40155" w:rsidRDefault="00E40155" w:rsidP="00E40155">
      <w:pPr>
        <w:ind w:firstLine="420"/>
        <w:rPr>
          <w:rFonts w:hint="eastAsia"/>
        </w:rPr>
      </w:pPr>
      <w:r>
        <w:t>程序在开始设计的时候希望可以分为三个主要模块：信息，关注，用户，其中信息与关注是与信息相互结合，然后一起组成用户，然后由</w:t>
      </w:r>
      <w:r>
        <w:t>UI</w:t>
      </w:r>
      <w:r>
        <w:t>调用。但是最终代码走样，导致界面类结构臃肿，主要是不太懂得软件结构的设计方法，希望本学期学习软件工程原理后可以写出更加漂亮的代码结构。</w:t>
      </w:r>
    </w:p>
    <w:p w:rsidR="00D97874" w:rsidRPr="00142F32" w:rsidRDefault="005B625A" w:rsidP="00D97874">
      <w:pPr>
        <w:ind w:firstLine="420"/>
      </w:pPr>
      <w:r>
        <w:rPr>
          <w:rFonts w:hint="eastAsia"/>
        </w:rPr>
        <w:t>此外，</w:t>
      </w:r>
      <w:r w:rsidR="00142F32">
        <w:rPr>
          <w:rFonts w:hint="eastAsia"/>
        </w:rPr>
        <w:t>由于程序是在</w:t>
      </w:r>
      <w:r w:rsidR="00142F32">
        <w:rPr>
          <w:rFonts w:hint="eastAsia"/>
        </w:rPr>
        <w:t>visual</w:t>
      </w:r>
      <w:r w:rsidR="00142F32">
        <w:t xml:space="preserve"> studio 2013</w:t>
      </w:r>
      <w:r w:rsidR="00142F32">
        <w:t>下编写，因此在进行</w:t>
      </w:r>
      <w:r w:rsidR="00142F32">
        <w:t>C</w:t>
      </w:r>
      <w:r w:rsidR="00142F32">
        <w:t>风格字符串操作的时候编译器会常常报错，原因为编译器认为</w:t>
      </w:r>
      <w:r w:rsidR="00142F32">
        <w:t>c</w:t>
      </w:r>
      <w:r w:rsidR="00142F32">
        <w:t>风格字符串函数存在安全问题，最终在配置属性里添加了忽略警告才能继续使用。</w:t>
      </w:r>
      <w:r w:rsidR="00F8654A">
        <w:t>另外，在文件操作时起初不知道怎样在不对文件进行覆盖的前提下怎样进行文件修改操作。最终是使用</w:t>
      </w:r>
      <w:r w:rsidR="00F8654A">
        <w:rPr>
          <w:rFonts w:hint="eastAsia"/>
        </w:rPr>
        <w:t>f</w:t>
      </w:r>
      <w:r w:rsidR="00F8654A">
        <w:t>stream</w:t>
      </w:r>
      <w:r w:rsidR="00F8654A">
        <w:t>的读写模式同时打开完成了修改，但是原理不知。</w:t>
      </w:r>
    </w:p>
    <w:p w:rsidR="00773AA1" w:rsidRDefault="00773AA1" w:rsidP="00773AA1">
      <w:pPr>
        <w:pStyle w:val="2"/>
      </w:pPr>
      <w:bookmarkStart w:id="49" w:name="_Toc381046683"/>
      <w:r>
        <w:rPr>
          <w:rFonts w:hint="eastAsia"/>
        </w:rPr>
        <w:t>可改进的地方</w:t>
      </w:r>
      <w:bookmarkEnd w:id="49"/>
    </w:p>
    <w:p w:rsidR="00D26A4A" w:rsidRPr="00773AA1" w:rsidRDefault="008379B3" w:rsidP="00773AA1">
      <w:pPr>
        <w:ind w:firstLine="420"/>
      </w:pPr>
      <w:r>
        <w:t>程序在界面上还可以更加友好一点，而且没有实现自己信息的分页，</w:t>
      </w:r>
      <w:r w:rsidR="00A75E83">
        <w:t>希望以后会有机会继续完善下去。</w:t>
      </w:r>
    </w:p>
    <w:sectPr w:rsidR="00D26A4A" w:rsidRPr="00773AA1">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D52" w:rsidRDefault="00280D52" w:rsidP="008B11DB">
      <w:pPr>
        <w:ind w:firstLine="420"/>
      </w:pPr>
      <w:r>
        <w:separator/>
      </w:r>
    </w:p>
  </w:endnote>
  <w:endnote w:type="continuationSeparator" w:id="0">
    <w:p w:rsidR="00280D52" w:rsidRDefault="00280D52" w:rsidP="008B11D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D2C" w:rsidRDefault="00111D2C" w:rsidP="00111D2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115812"/>
      <w:docPartObj>
        <w:docPartGallery w:val="Page Numbers (Bottom of Page)"/>
        <w:docPartUnique/>
      </w:docPartObj>
    </w:sdtPr>
    <w:sdtEndPr/>
    <w:sdtContent>
      <w:p w:rsidR="00D10694" w:rsidRDefault="00D10694">
        <w:pPr>
          <w:pStyle w:val="a4"/>
          <w:ind w:firstLine="360"/>
          <w:jc w:val="center"/>
        </w:pPr>
        <w:r>
          <w:fldChar w:fldCharType="begin"/>
        </w:r>
        <w:r>
          <w:instrText>PAGE   \* MERGEFORMAT</w:instrText>
        </w:r>
        <w:r>
          <w:fldChar w:fldCharType="separate"/>
        </w:r>
        <w:r w:rsidR="008A48B6" w:rsidRPr="008A48B6">
          <w:rPr>
            <w:noProof/>
            <w:lang w:val="zh-CN"/>
          </w:rPr>
          <w:t>2</w:t>
        </w:r>
        <w:r>
          <w:fldChar w:fldCharType="end"/>
        </w:r>
      </w:p>
    </w:sdtContent>
  </w:sdt>
  <w:p w:rsidR="00111D2C" w:rsidRDefault="00111D2C" w:rsidP="00111D2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D2C" w:rsidRDefault="00111D2C" w:rsidP="00111D2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D52" w:rsidRDefault="00280D52" w:rsidP="008B11DB">
      <w:pPr>
        <w:ind w:firstLine="420"/>
      </w:pPr>
      <w:r>
        <w:separator/>
      </w:r>
    </w:p>
  </w:footnote>
  <w:footnote w:type="continuationSeparator" w:id="0">
    <w:p w:rsidR="00280D52" w:rsidRDefault="00280D52" w:rsidP="008B11DB">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D2C" w:rsidRDefault="00111D2C" w:rsidP="00111D2C">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D2C" w:rsidRPr="00A57AA8" w:rsidRDefault="00111D2C" w:rsidP="00111D2C">
    <w:pPr>
      <w:pStyle w:val="a3"/>
      <w:ind w:firstLine="360"/>
    </w:pPr>
    <w:r>
      <w:rPr>
        <w:rFonts w:hint="eastAsia"/>
      </w:rPr>
      <w:t>上海交通大学</w:t>
    </w:r>
    <w:r w:rsidR="00A57AA8">
      <w:rPr>
        <w:rFonts w:hint="eastAsia"/>
      </w:rPr>
      <w:t>软件学院</w:t>
    </w:r>
    <w:r w:rsidR="00F13E51">
      <w:rPr>
        <w:rFonts w:hint="eastAsia"/>
      </w:rPr>
      <w:t>12</w:t>
    </w:r>
    <w:r>
      <w:rPr>
        <w:rFonts w:hint="eastAsia"/>
      </w:rPr>
      <w:t>级</w:t>
    </w:r>
    <w:r w:rsidR="00F13E51">
      <w:rPr>
        <w:rFonts w:hint="eastAsia"/>
      </w:rPr>
      <w:t xml:space="preserve"> </w:t>
    </w:r>
    <w:r w:rsidR="00A57AA8">
      <w:rPr>
        <w:rFonts w:hint="eastAsia"/>
      </w:rPr>
      <w:t>5120379091</w:t>
    </w:r>
    <w:r w:rsidR="00A57AA8">
      <w:t xml:space="preserve"> </w:t>
    </w:r>
    <w:r w:rsidR="00A57AA8">
      <w:t>高策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D2C" w:rsidRDefault="00111D2C" w:rsidP="00111D2C">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122A"/>
    <w:multiLevelType w:val="multilevel"/>
    <w:tmpl w:val="3A80B40A"/>
    <w:lvl w:ilvl="0">
      <w:start w:val="1"/>
      <w:numFmt w:val="chineseCountingThousand"/>
      <w:pStyle w:val="1"/>
      <w:lvlText w:val="第%1章"/>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A833995"/>
    <w:multiLevelType w:val="multilevel"/>
    <w:tmpl w:val="2A00BDD8"/>
    <w:lvl w:ilvl="0">
      <w:start w:val="1"/>
      <w:numFmt w:val="chineseCountingThousand"/>
      <w:lvlText w:val="第%1章"/>
      <w:lvlJc w:val="left"/>
      <w:pPr>
        <w:ind w:left="425" w:hanging="425"/>
      </w:pPr>
      <w:rPr>
        <w:rFonts w:hint="eastAsia"/>
        <w:b w:val="0"/>
        <w:bCs w:val="0"/>
        <w:i w:val="0"/>
        <w:iCs w:val="0"/>
        <w:caps w:val="0"/>
        <w:smallCaps w:val="0"/>
        <w:strike w:val="0"/>
        <w:dstrike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024A8C"/>
    <w:multiLevelType w:val="multilevel"/>
    <w:tmpl w:val="3782D4EC"/>
    <w:lvl w:ilvl="0">
      <w:start w:val="1"/>
      <w:numFmt w:val="chineseCountingThousand"/>
      <w:lvlText w:val="第%1章"/>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D6C3BF9"/>
    <w:multiLevelType w:val="hybridMultilevel"/>
    <w:tmpl w:val="705A9738"/>
    <w:lvl w:ilvl="0" w:tplc="059EDD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DB33139"/>
    <w:multiLevelType w:val="multilevel"/>
    <w:tmpl w:val="C3E8123A"/>
    <w:lvl w:ilvl="0">
      <w:start w:val="1"/>
      <w:numFmt w:val="chineseCountingThousand"/>
      <w:lvlText w:val="第%1章"/>
      <w:lvlJc w:val="left"/>
      <w:pPr>
        <w:ind w:left="425" w:hanging="425"/>
      </w:pPr>
      <w:rPr>
        <w:rFonts w:hint="eastAsia"/>
      </w:rPr>
    </w:lvl>
    <w:lvl w:ilvl="1">
      <w:start w:val="1"/>
      <w:numFmt w:val="decimal"/>
      <w:pStyle w:val="2"/>
      <w:isLgl/>
      <w:lvlText w:val="%1.%2"/>
      <w:lvlJc w:val="left"/>
      <w:pPr>
        <w:ind w:left="850" w:hanging="567"/>
      </w:pPr>
      <w:rPr>
        <w:rFonts w:hint="eastAsia"/>
      </w:rPr>
    </w:lvl>
    <w:lvl w:ilvl="2">
      <w:start w:val="1"/>
      <w:numFmt w:val="decimal"/>
      <w:pStyle w:val="3"/>
      <w:isLgl/>
      <w:lvlText w:val="%1.%2.%3"/>
      <w:lvlJc w:val="left"/>
      <w:pPr>
        <w:ind w:left="1418" w:hanging="567"/>
      </w:pPr>
      <w:rPr>
        <w:rFonts w:hint="eastAsia"/>
        <w:b w:val="0"/>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1B877BB"/>
    <w:multiLevelType w:val="hybridMultilevel"/>
    <w:tmpl w:val="218E98BE"/>
    <w:lvl w:ilvl="0" w:tplc="05AAAE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23063AF"/>
    <w:multiLevelType w:val="multilevel"/>
    <w:tmpl w:val="B6D82B3E"/>
    <w:lvl w:ilvl="0">
      <w:start w:val="1"/>
      <w:numFmt w:val="chineseCountingThousand"/>
      <w:lvlText w:val="第%1章"/>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543A6E31"/>
    <w:multiLevelType w:val="multilevel"/>
    <w:tmpl w:val="FA0C5D7E"/>
    <w:lvl w:ilvl="0">
      <w:start w:val="1"/>
      <w:numFmt w:val="chineseCountingThousand"/>
      <w:lvlText w:val="第%1章"/>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6928769D"/>
    <w:multiLevelType w:val="hybridMultilevel"/>
    <w:tmpl w:val="52FE5918"/>
    <w:lvl w:ilvl="0" w:tplc="C3AE5C42">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2E637A4"/>
    <w:multiLevelType w:val="multilevel"/>
    <w:tmpl w:val="C3CC0276"/>
    <w:styleLink w:val="10"/>
    <w:lvl w:ilvl="0">
      <w:start w:val="1"/>
      <w:numFmt w:val="decimal"/>
      <w:lvlText w:val="%1"/>
      <w:lvlJc w:val="left"/>
      <w:pPr>
        <w:ind w:left="425" w:hanging="425"/>
      </w:pPr>
      <w:rPr>
        <w:rFonts w:ascii="Times New Roman" w:hAnsi="Times New Roman" w:cs="Times New Roman" w:hint="default"/>
        <w:b w:val="0"/>
        <w:bCs w:val="0"/>
        <w:i w:val="0"/>
        <w:iCs w:val="0"/>
        <w:caps w:val="0"/>
        <w:smallCaps w:val="0"/>
        <w:strike w:val="0"/>
        <w:dstrike w:val="0"/>
        <w:snapToGrid w:val="0"/>
        <w:vanish w:val="0"/>
        <w:color w:val="auto"/>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771F2A70"/>
    <w:multiLevelType w:val="multilevel"/>
    <w:tmpl w:val="C3CC0276"/>
    <w:numStyleLink w:val="10"/>
  </w:abstractNum>
  <w:abstractNum w:abstractNumId="11">
    <w:nsid w:val="7F3C6C95"/>
    <w:multiLevelType w:val="hybridMultilevel"/>
    <w:tmpl w:val="4C581A8E"/>
    <w:lvl w:ilvl="0" w:tplc="6F52216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7"/>
  </w:num>
  <w:num w:numId="6">
    <w:abstractNumId w:val="6"/>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9"/>
  </w:num>
  <w:num w:numId="11">
    <w:abstractNumId w:val="11"/>
  </w:num>
  <w:num w:numId="12">
    <w:abstractNumId w:val="1"/>
  </w:num>
  <w:num w:numId="13">
    <w:abstractNumId w:val="1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1C0"/>
    <w:rsid w:val="00002176"/>
    <w:rsid w:val="00006F4B"/>
    <w:rsid w:val="00022617"/>
    <w:rsid w:val="00025DC3"/>
    <w:rsid w:val="000325CD"/>
    <w:rsid w:val="00033D10"/>
    <w:rsid w:val="000640DC"/>
    <w:rsid w:val="00064126"/>
    <w:rsid w:val="00074736"/>
    <w:rsid w:val="00074BA6"/>
    <w:rsid w:val="00082E1F"/>
    <w:rsid w:val="0008319D"/>
    <w:rsid w:val="00085656"/>
    <w:rsid w:val="00087471"/>
    <w:rsid w:val="000874D6"/>
    <w:rsid w:val="00094E89"/>
    <w:rsid w:val="000A0D3E"/>
    <w:rsid w:val="000A1CC6"/>
    <w:rsid w:val="000A302E"/>
    <w:rsid w:val="000A49B2"/>
    <w:rsid w:val="000D6D67"/>
    <w:rsid w:val="000D7FBE"/>
    <w:rsid w:val="000E49FD"/>
    <w:rsid w:val="000F0838"/>
    <w:rsid w:val="000F31C0"/>
    <w:rsid w:val="00100EEE"/>
    <w:rsid w:val="0011161B"/>
    <w:rsid w:val="00111D2C"/>
    <w:rsid w:val="001311E8"/>
    <w:rsid w:val="00136A1D"/>
    <w:rsid w:val="00142F32"/>
    <w:rsid w:val="00144D62"/>
    <w:rsid w:val="00146F13"/>
    <w:rsid w:val="001471D9"/>
    <w:rsid w:val="00147DDB"/>
    <w:rsid w:val="001604F6"/>
    <w:rsid w:val="00167144"/>
    <w:rsid w:val="0017051F"/>
    <w:rsid w:val="0019084E"/>
    <w:rsid w:val="0019433D"/>
    <w:rsid w:val="001A5326"/>
    <w:rsid w:val="001B02F5"/>
    <w:rsid w:val="001C7425"/>
    <w:rsid w:val="001D182D"/>
    <w:rsid w:val="001D6858"/>
    <w:rsid w:val="001E7B12"/>
    <w:rsid w:val="0020381A"/>
    <w:rsid w:val="00206542"/>
    <w:rsid w:val="002104A6"/>
    <w:rsid w:val="00232AE5"/>
    <w:rsid w:val="002344C2"/>
    <w:rsid w:val="0024387F"/>
    <w:rsid w:val="00244D4A"/>
    <w:rsid w:val="00255C31"/>
    <w:rsid w:val="00257FF5"/>
    <w:rsid w:val="00280D52"/>
    <w:rsid w:val="00286E90"/>
    <w:rsid w:val="002923E0"/>
    <w:rsid w:val="002A3AAE"/>
    <w:rsid w:val="002A56A0"/>
    <w:rsid w:val="002B1090"/>
    <w:rsid w:val="002B37ED"/>
    <w:rsid w:val="002C1032"/>
    <w:rsid w:val="002C3936"/>
    <w:rsid w:val="002C5039"/>
    <w:rsid w:val="002C6334"/>
    <w:rsid w:val="002D69ED"/>
    <w:rsid w:val="002E15F8"/>
    <w:rsid w:val="002F15BC"/>
    <w:rsid w:val="002F2667"/>
    <w:rsid w:val="002F603A"/>
    <w:rsid w:val="002F6C06"/>
    <w:rsid w:val="00301E64"/>
    <w:rsid w:val="003127F6"/>
    <w:rsid w:val="00313F36"/>
    <w:rsid w:val="00316F52"/>
    <w:rsid w:val="0032218B"/>
    <w:rsid w:val="00322EFC"/>
    <w:rsid w:val="00331DB7"/>
    <w:rsid w:val="003322C1"/>
    <w:rsid w:val="0033663F"/>
    <w:rsid w:val="00341509"/>
    <w:rsid w:val="003431E5"/>
    <w:rsid w:val="00347314"/>
    <w:rsid w:val="00353965"/>
    <w:rsid w:val="003863CC"/>
    <w:rsid w:val="00390499"/>
    <w:rsid w:val="00391AD7"/>
    <w:rsid w:val="003954E7"/>
    <w:rsid w:val="003974E0"/>
    <w:rsid w:val="003A4395"/>
    <w:rsid w:val="003A4F4F"/>
    <w:rsid w:val="003C5FD2"/>
    <w:rsid w:val="003D2194"/>
    <w:rsid w:val="003D5501"/>
    <w:rsid w:val="003D68EC"/>
    <w:rsid w:val="003E1DE4"/>
    <w:rsid w:val="00412D75"/>
    <w:rsid w:val="00422270"/>
    <w:rsid w:val="00425496"/>
    <w:rsid w:val="00427C31"/>
    <w:rsid w:val="00430E2B"/>
    <w:rsid w:val="0043712E"/>
    <w:rsid w:val="004409F6"/>
    <w:rsid w:val="00446EE9"/>
    <w:rsid w:val="0044741C"/>
    <w:rsid w:val="004509E6"/>
    <w:rsid w:val="00450A81"/>
    <w:rsid w:val="004530DE"/>
    <w:rsid w:val="0046362D"/>
    <w:rsid w:val="00463E36"/>
    <w:rsid w:val="00480426"/>
    <w:rsid w:val="004927C5"/>
    <w:rsid w:val="004A6BD5"/>
    <w:rsid w:val="004B794B"/>
    <w:rsid w:val="004C7BF0"/>
    <w:rsid w:val="004D59DE"/>
    <w:rsid w:val="004D7BE0"/>
    <w:rsid w:val="004F6041"/>
    <w:rsid w:val="00512E9A"/>
    <w:rsid w:val="00514D93"/>
    <w:rsid w:val="0051550A"/>
    <w:rsid w:val="005164E7"/>
    <w:rsid w:val="00517839"/>
    <w:rsid w:val="00522416"/>
    <w:rsid w:val="005253C1"/>
    <w:rsid w:val="00525AC2"/>
    <w:rsid w:val="00531738"/>
    <w:rsid w:val="005437F6"/>
    <w:rsid w:val="00543C4F"/>
    <w:rsid w:val="00545ACB"/>
    <w:rsid w:val="00553FB9"/>
    <w:rsid w:val="00570B31"/>
    <w:rsid w:val="00575DE7"/>
    <w:rsid w:val="00580FA0"/>
    <w:rsid w:val="00586639"/>
    <w:rsid w:val="00593E76"/>
    <w:rsid w:val="00596EE4"/>
    <w:rsid w:val="005A2D87"/>
    <w:rsid w:val="005A30F2"/>
    <w:rsid w:val="005A543A"/>
    <w:rsid w:val="005B109A"/>
    <w:rsid w:val="005B120B"/>
    <w:rsid w:val="005B625A"/>
    <w:rsid w:val="005C2F37"/>
    <w:rsid w:val="005D4FE3"/>
    <w:rsid w:val="005E0106"/>
    <w:rsid w:val="005E5420"/>
    <w:rsid w:val="005F5EA3"/>
    <w:rsid w:val="005F712F"/>
    <w:rsid w:val="006033E4"/>
    <w:rsid w:val="0060367C"/>
    <w:rsid w:val="00625DCD"/>
    <w:rsid w:val="006323A1"/>
    <w:rsid w:val="006369BD"/>
    <w:rsid w:val="00641600"/>
    <w:rsid w:val="006441BC"/>
    <w:rsid w:val="0064500A"/>
    <w:rsid w:val="00672186"/>
    <w:rsid w:val="00672296"/>
    <w:rsid w:val="00673EA2"/>
    <w:rsid w:val="00677BC3"/>
    <w:rsid w:val="00687203"/>
    <w:rsid w:val="006A52B3"/>
    <w:rsid w:val="006C082A"/>
    <w:rsid w:val="006C1442"/>
    <w:rsid w:val="006C3FF1"/>
    <w:rsid w:val="006D1025"/>
    <w:rsid w:val="006D1205"/>
    <w:rsid w:val="006D6620"/>
    <w:rsid w:val="006D71DF"/>
    <w:rsid w:val="006E2F0D"/>
    <w:rsid w:val="006E633A"/>
    <w:rsid w:val="006E6849"/>
    <w:rsid w:val="006F44B9"/>
    <w:rsid w:val="006F5F8A"/>
    <w:rsid w:val="007116E8"/>
    <w:rsid w:val="00725EC4"/>
    <w:rsid w:val="007306FC"/>
    <w:rsid w:val="00743093"/>
    <w:rsid w:val="007568F3"/>
    <w:rsid w:val="0076630C"/>
    <w:rsid w:val="00773AA1"/>
    <w:rsid w:val="00782FD5"/>
    <w:rsid w:val="00783688"/>
    <w:rsid w:val="00784387"/>
    <w:rsid w:val="0079250D"/>
    <w:rsid w:val="007A09F1"/>
    <w:rsid w:val="007B4EEA"/>
    <w:rsid w:val="007C0D63"/>
    <w:rsid w:val="007D214C"/>
    <w:rsid w:val="007E2A54"/>
    <w:rsid w:val="007E3179"/>
    <w:rsid w:val="007F77DF"/>
    <w:rsid w:val="0080568B"/>
    <w:rsid w:val="008113D1"/>
    <w:rsid w:val="008144C9"/>
    <w:rsid w:val="008148E3"/>
    <w:rsid w:val="008257AF"/>
    <w:rsid w:val="00827C01"/>
    <w:rsid w:val="00836E4F"/>
    <w:rsid w:val="008379B3"/>
    <w:rsid w:val="00840E81"/>
    <w:rsid w:val="008414C6"/>
    <w:rsid w:val="0084523E"/>
    <w:rsid w:val="00852FBA"/>
    <w:rsid w:val="00862715"/>
    <w:rsid w:val="00865A54"/>
    <w:rsid w:val="0086798B"/>
    <w:rsid w:val="00867F72"/>
    <w:rsid w:val="00874F08"/>
    <w:rsid w:val="0088443C"/>
    <w:rsid w:val="008937CF"/>
    <w:rsid w:val="00893D32"/>
    <w:rsid w:val="008A48A1"/>
    <w:rsid w:val="008A48B6"/>
    <w:rsid w:val="008B11DB"/>
    <w:rsid w:val="008C1375"/>
    <w:rsid w:val="008C433B"/>
    <w:rsid w:val="008C4361"/>
    <w:rsid w:val="008D78D4"/>
    <w:rsid w:val="008E5278"/>
    <w:rsid w:val="008E582E"/>
    <w:rsid w:val="009066E2"/>
    <w:rsid w:val="0091223E"/>
    <w:rsid w:val="00916B34"/>
    <w:rsid w:val="00925345"/>
    <w:rsid w:val="0095145C"/>
    <w:rsid w:val="00952FB0"/>
    <w:rsid w:val="00960CCF"/>
    <w:rsid w:val="00965AEC"/>
    <w:rsid w:val="00971315"/>
    <w:rsid w:val="00976B70"/>
    <w:rsid w:val="00976E4D"/>
    <w:rsid w:val="009810EE"/>
    <w:rsid w:val="009909C8"/>
    <w:rsid w:val="00990CA9"/>
    <w:rsid w:val="009A0557"/>
    <w:rsid w:val="009C5D63"/>
    <w:rsid w:val="009C711D"/>
    <w:rsid w:val="009D0EB7"/>
    <w:rsid w:val="009D6770"/>
    <w:rsid w:val="009E0C61"/>
    <w:rsid w:val="009E1CB4"/>
    <w:rsid w:val="009E2FFE"/>
    <w:rsid w:val="009E50E2"/>
    <w:rsid w:val="009F7DAF"/>
    <w:rsid w:val="00A013CD"/>
    <w:rsid w:val="00A052EB"/>
    <w:rsid w:val="00A36686"/>
    <w:rsid w:val="00A4083C"/>
    <w:rsid w:val="00A41215"/>
    <w:rsid w:val="00A4260A"/>
    <w:rsid w:val="00A50792"/>
    <w:rsid w:val="00A57AA8"/>
    <w:rsid w:val="00A61865"/>
    <w:rsid w:val="00A6668A"/>
    <w:rsid w:val="00A672E4"/>
    <w:rsid w:val="00A67478"/>
    <w:rsid w:val="00A71EEF"/>
    <w:rsid w:val="00A7207E"/>
    <w:rsid w:val="00A7461B"/>
    <w:rsid w:val="00A75E83"/>
    <w:rsid w:val="00A8034F"/>
    <w:rsid w:val="00A80C9F"/>
    <w:rsid w:val="00A86430"/>
    <w:rsid w:val="00A951CD"/>
    <w:rsid w:val="00A95D5E"/>
    <w:rsid w:val="00AC5749"/>
    <w:rsid w:val="00AE1C79"/>
    <w:rsid w:val="00AE533C"/>
    <w:rsid w:val="00AE66FF"/>
    <w:rsid w:val="00AE6F58"/>
    <w:rsid w:val="00AE760B"/>
    <w:rsid w:val="00AF162E"/>
    <w:rsid w:val="00AF3791"/>
    <w:rsid w:val="00AF40E6"/>
    <w:rsid w:val="00B122E7"/>
    <w:rsid w:val="00B30A47"/>
    <w:rsid w:val="00B319C5"/>
    <w:rsid w:val="00B340A0"/>
    <w:rsid w:val="00B3452D"/>
    <w:rsid w:val="00B346DA"/>
    <w:rsid w:val="00B50CEC"/>
    <w:rsid w:val="00B77150"/>
    <w:rsid w:val="00B9595E"/>
    <w:rsid w:val="00BB0B4F"/>
    <w:rsid w:val="00BB634C"/>
    <w:rsid w:val="00BB77B2"/>
    <w:rsid w:val="00BC17E4"/>
    <w:rsid w:val="00BC2D34"/>
    <w:rsid w:val="00BC6982"/>
    <w:rsid w:val="00BE1930"/>
    <w:rsid w:val="00BF65A2"/>
    <w:rsid w:val="00BF761C"/>
    <w:rsid w:val="00C10CFD"/>
    <w:rsid w:val="00C112D8"/>
    <w:rsid w:val="00C11D31"/>
    <w:rsid w:val="00C14BE0"/>
    <w:rsid w:val="00C16146"/>
    <w:rsid w:val="00C217F3"/>
    <w:rsid w:val="00C21F70"/>
    <w:rsid w:val="00C223E9"/>
    <w:rsid w:val="00C24654"/>
    <w:rsid w:val="00C42B3C"/>
    <w:rsid w:val="00C44C11"/>
    <w:rsid w:val="00C52371"/>
    <w:rsid w:val="00C627F1"/>
    <w:rsid w:val="00CB05F6"/>
    <w:rsid w:val="00CB2775"/>
    <w:rsid w:val="00CB3627"/>
    <w:rsid w:val="00CB4081"/>
    <w:rsid w:val="00CB7968"/>
    <w:rsid w:val="00CD4723"/>
    <w:rsid w:val="00CD6DB2"/>
    <w:rsid w:val="00CE7839"/>
    <w:rsid w:val="00CE7866"/>
    <w:rsid w:val="00CF3A65"/>
    <w:rsid w:val="00CF47B4"/>
    <w:rsid w:val="00D10694"/>
    <w:rsid w:val="00D14649"/>
    <w:rsid w:val="00D22851"/>
    <w:rsid w:val="00D26A4A"/>
    <w:rsid w:val="00D3530D"/>
    <w:rsid w:val="00D444B5"/>
    <w:rsid w:val="00D46059"/>
    <w:rsid w:val="00D66B91"/>
    <w:rsid w:val="00D67A59"/>
    <w:rsid w:val="00D901ED"/>
    <w:rsid w:val="00D97874"/>
    <w:rsid w:val="00D979E3"/>
    <w:rsid w:val="00DA2E83"/>
    <w:rsid w:val="00DB6160"/>
    <w:rsid w:val="00DC22FE"/>
    <w:rsid w:val="00DD031F"/>
    <w:rsid w:val="00DD3DC9"/>
    <w:rsid w:val="00DD7769"/>
    <w:rsid w:val="00DF2420"/>
    <w:rsid w:val="00DF38FC"/>
    <w:rsid w:val="00E07ADC"/>
    <w:rsid w:val="00E253E3"/>
    <w:rsid w:val="00E34CE2"/>
    <w:rsid w:val="00E359FA"/>
    <w:rsid w:val="00E360FE"/>
    <w:rsid w:val="00E40155"/>
    <w:rsid w:val="00E508AC"/>
    <w:rsid w:val="00E54350"/>
    <w:rsid w:val="00E71C2A"/>
    <w:rsid w:val="00E9128B"/>
    <w:rsid w:val="00E9451D"/>
    <w:rsid w:val="00E96857"/>
    <w:rsid w:val="00EA0EB2"/>
    <w:rsid w:val="00EB510B"/>
    <w:rsid w:val="00EC3CA0"/>
    <w:rsid w:val="00EE553C"/>
    <w:rsid w:val="00EE601F"/>
    <w:rsid w:val="00EE6E1B"/>
    <w:rsid w:val="00F056DF"/>
    <w:rsid w:val="00F1145C"/>
    <w:rsid w:val="00F13E51"/>
    <w:rsid w:val="00F36C82"/>
    <w:rsid w:val="00F514DF"/>
    <w:rsid w:val="00F55954"/>
    <w:rsid w:val="00F734D8"/>
    <w:rsid w:val="00F81645"/>
    <w:rsid w:val="00F8654A"/>
    <w:rsid w:val="00F96428"/>
    <w:rsid w:val="00FB6458"/>
    <w:rsid w:val="00FC4EE9"/>
    <w:rsid w:val="00FC7E41"/>
    <w:rsid w:val="00FF171A"/>
    <w:rsid w:val="00FF366E"/>
    <w:rsid w:val="00FF7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A3F5FE-0B9F-443D-9663-A5214B3E0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11DB"/>
    <w:pPr>
      <w:widowControl w:val="0"/>
      <w:ind w:firstLineChars="200" w:firstLine="200"/>
      <w:jc w:val="both"/>
    </w:pPr>
    <w:rPr>
      <w:rFonts w:ascii="Times New Roman" w:hAnsi="Times New Roman"/>
    </w:rPr>
  </w:style>
  <w:style w:type="paragraph" w:styleId="1">
    <w:name w:val="heading 1"/>
    <w:basedOn w:val="a"/>
    <w:next w:val="a"/>
    <w:link w:val="1Char"/>
    <w:uiPriority w:val="9"/>
    <w:qFormat/>
    <w:rsid w:val="00100EEE"/>
    <w:pPr>
      <w:keepNext/>
      <w:keepLines/>
      <w:numPr>
        <w:numId w:val="14"/>
      </w:numPr>
      <w:spacing w:before="60" w:after="6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100EEE"/>
    <w:pPr>
      <w:keepNext/>
      <w:keepLines/>
      <w:numPr>
        <w:ilvl w:val="1"/>
        <w:numId w:val="9"/>
      </w:numPr>
      <w:spacing w:before="60" w:after="60"/>
      <w:ind w:firstLineChars="0" w:firstLine="0"/>
      <w:outlineLvl w:val="1"/>
    </w:pPr>
    <w:rPr>
      <w:rFonts w:eastAsia="黑体" w:cstheme="majorBidi"/>
      <w:bCs/>
      <w:sz w:val="28"/>
      <w:szCs w:val="32"/>
    </w:rPr>
  </w:style>
  <w:style w:type="paragraph" w:styleId="3">
    <w:name w:val="heading 3"/>
    <w:next w:val="a"/>
    <w:link w:val="3Char"/>
    <w:uiPriority w:val="9"/>
    <w:unhideWhenUsed/>
    <w:qFormat/>
    <w:rsid w:val="00100EEE"/>
    <w:pPr>
      <w:keepNext/>
      <w:keepLines/>
      <w:numPr>
        <w:ilvl w:val="2"/>
        <w:numId w:val="9"/>
      </w:numPr>
      <w:spacing w:before="60" w:after="60"/>
      <w:jc w:val="both"/>
      <w:outlineLvl w:val="2"/>
    </w:pPr>
    <w:rPr>
      <w:rFonts w:ascii="Times New Roman" w:hAnsi="Times New Roman"/>
      <w:bCs/>
      <w:sz w:val="24"/>
      <w:szCs w:val="32"/>
    </w:rPr>
  </w:style>
  <w:style w:type="paragraph" w:styleId="4">
    <w:name w:val="heading 4"/>
    <w:next w:val="a"/>
    <w:link w:val="4Char"/>
    <w:uiPriority w:val="9"/>
    <w:unhideWhenUsed/>
    <w:qFormat/>
    <w:rsid w:val="007B4EEA"/>
    <w:pPr>
      <w:numPr>
        <w:ilvl w:val="3"/>
        <w:numId w:val="9"/>
      </w:numPr>
      <w:jc w:val="both"/>
      <w:outlineLvl w:val="3"/>
    </w:pPr>
    <w:rPr>
      <w:rFonts w:ascii="Times New Roman" w:eastAsiaTheme="majorEastAsia"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00EEE"/>
    <w:rPr>
      <w:rFonts w:ascii="Times New Roman" w:eastAsia="黑体" w:hAnsi="Times New Roman"/>
      <w:b/>
      <w:bCs/>
      <w:kern w:val="44"/>
      <w:sz w:val="32"/>
      <w:szCs w:val="44"/>
    </w:rPr>
  </w:style>
  <w:style w:type="paragraph" w:styleId="a3">
    <w:name w:val="header"/>
    <w:basedOn w:val="a"/>
    <w:link w:val="Char"/>
    <w:uiPriority w:val="99"/>
    <w:unhideWhenUsed/>
    <w:rsid w:val="00D353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530D"/>
    <w:rPr>
      <w:sz w:val="18"/>
      <w:szCs w:val="18"/>
    </w:rPr>
  </w:style>
  <w:style w:type="paragraph" w:styleId="a4">
    <w:name w:val="footer"/>
    <w:basedOn w:val="a"/>
    <w:link w:val="Char0"/>
    <w:uiPriority w:val="99"/>
    <w:unhideWhenUsed/>
    <w:rsid w:val="00D3530D"/>
    <w:pPr>
      <w:tabs>
        <w:tab w:val="center" w:pos="4153"/>
        <w:tab w:val="right" w:pos="8306"/>
      </w:tabs>
      <w:snapToGrid w:val="0"/>
      <w:jc w:val="left"/>
    </w:pPr>
    <w:rPr>
      <w:sz w:val="18"/>
      <w:szCs w:val="18"/>
    </w:rPr>
  </w:style>
  <w:style w:type="character" w:customStyle="1" w:styleId="Char0">
    <w:name w:val="页脚 Char"/>
    <w:basedOn w:val="a0"/>
    <w:link w:val="a4"/>
    <w:uiPriority w:val="99"/>
    <w:rsid w:val="00D3530D"/>
    <w:rPr>
      <w:sz w:val="18"/>
      <w:szCs w:val="18"/>
    </w:rPr>
  </w:style>
  <w:style w:type="paragraph" w:styleId="a5">
    <w:name w:val="Title"/>
    <w:basedOn w:val="a"/>
    <w:next w:val="a"/>
    <w:link w:val="Char1"/>
    <w:uiPriority w:val="10"/>
    <w:qFormat/>
    <w:rsid w:val="00D3530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3530D"/>
    <w:rPr>
      <w:rFonts w:asciiTheme="majorHAnsi" w:eastAsia="宋体" w:hAnsiTheme="majorHAnsi" w:cstheme="majorBidi"/>
      <w:b/>
      <w:bCs/>
      <w:sz w:val="32"/>
      <w:szCs w:val="32"/>
    </w:rPr>
  </w:style>
  <w:style w:type="character" w:customStyle="1" w:styleId="2Char">
    <w:name w:val="标题 2 Char"/>
    <w:basedOn w:val="a0"/>
    <w:link w:val="2"/>
    <w:uiPriority w:val="9"/>
    <w:rsid w:val="00100EEE"/>
    <w:rPr>
      <w:rFonts w:ascii="Times New Roman" w:eastAsia="黑体" w:hAnsi="Times New Roman" w:cstheme="majorBidi"/>
      <w:bCs/>
      <w:sz w:val="28"/>
      <w:szCs w:val="32"/>
    </w:rPr>
  </w:style>
  <w:style w:type="character" w:customStyle="1" w:styleId="3Char">
    <w:name w:val="标题 3 Char"/>
    <w:basedOn w:val="a0"/>
    <w:link w:val="3"/>
    <w:uiPriority w:val="9"/>
    <w:rsid w:val="00100EEE"/>
    <w:rPr>
      <w:rFonts w:ascii="Times New Roman" w:hAnsi="Times New Roman"/>
      <w:bCs/>
      <w:sz w:val="24"/>
      <w:szCs w:val="32"/>
    </w:rPr>
  </w:style>
  <w:style w:type="paragraph" w:customStyle="1" w:styleId="a6">
    <w:name w:val="中文标题"/>
    <w:basedOn w:val="a5"/>
    <w:next w:val="a"/>
    <w:qFormat/>
    <w:rsid w:val="009E50E2"/>
    <w:pPr>
      <w:spacing w:before="60"/>
    </w:pPr>
    <w:rPr>
      <w:rFonts w:eastAsia="黑体"/>
    </w:rPr>
  </w:style>
  <w:style w:type="paragraph" w:customStyle="1" w:styleId="a7">
    <w:name w:val="中文副标题"/>
    <w:basedOn w:val="a6"/>
    <w:next w:val="a"/>
    <w:qFormat/>
    <w:rsid w:val="00100EEE"/>
    <w:rPr>
      <w:b w:val="0"/>
      <w:sz w:val="28"/>
    </w:rPr>
  </w:style>
  <w:style w:type="paragraph" w:customStyle="1" w:styleId="a8">
    <w:name w:val="英文标题"/>
    <w:basedOn w:val="a6"/>
    <w:next w:val="a"/>
    <w:qFormat/>
    <w:rsid w:val="009C5D63"/>
    <w:rPr>
      <w:rFonts w:ascii="Times New Roman" w:hAnsi="Times New Roman"/>
    </w:rPr>
  </w:style>
  <w:style w:type="paragraph" w:customStyle="1" w:styleId="a9">
    <w:name w:val="英文副标题"/>
    <w:basedOn w:val="a8"/>
    <w:next w:val="a"/>
    <w:qFormat/>
    <w:rsid w:val="009C5D63"/>
    <w:rPr>
      <w:sz w:val="28"/>
    </w:rPr>
  </w:style>
  <w:style w:type="paragraph" w:styleId="20">
    <w:name w:val="toc 2"/>
    <w:basedOn w:val="a"/>
    <w:next w:val="a"/>
    <w:autoRedefine/>
    <w:uiPriority w:val="39"/>
    <w:unhideWhenUsed/>
    <w:rsid w:val="009C5D63"/>
    <w:pPr>
      <w:ind w:leftChars="200" w:left="420"/>
    </w:pPr>
  </w:style>
  <w:style w:type="character" w:customStyle="1" w:styleId="4Char">
    <w:name w:val="标题 4 Char"/>
    <w:basedOn w:val="a0"/>
    <w:link w:val="4"/>
    <w:uiPriority w:val="9"/>
    <w:rsid w:val="007B4EEA"/>
    <w:rPr>
      <w:rFonts w:ascii="Times New Roman" w:eastAsiaTheme="majorEastAsia" w:hAnsi="Times New Roman" w:cstheme="majorBidi"/>
      <w:bCs/>
      <w:sz w:val="24"/>
      <w:szCs w:val="28"/>
    </w:rPr>
  </w:style>
  <w:style w:type="paragraph" w:styleId="TOC">
    <w:name w:val="TOC Heading"/>
    <w:basedOn w:val="1"/>
    <w:next w:val="a"/>
    <w:uiPriority w:val="39"/>
    <w:unhideWhenUsed/>
    <w:qFormat/>
    <w:rsid w:val="009C5D6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9C5D63"/>
  </w:style>
  <w:style w:type="character" w:styleId="aa">
    <w:name w:val="Hyperlink"/>
    <w:basedOn w:val="a0"/>
    <w:uiPriority w:val="99"/>
    <w:unhideWhenUsed/>
    <w:rsid w:val="009C5D63"/>
    <w:rPr>
      <w:color w:val="0000FF" w:themeColor="hyperlink"/>
      <w:u w:val="single"/>
    </w:rPr>
  </w:style>
  <w:style w:type="paragraph" w:styleId="ab">
    <w:name w:val="Balloon Text"/>
    <w:basedOn w:val="a"/>
    <w:link w:val="Char2"/>
    <w:uiPriority w:val="99"/>
    <w:semiHidden/>
    <w:unhideWhenUsed/>
    <w:rsid w:val="009C5D63"/>
    <w:rPr>
      <w:sz w:val="18"/>
      <w:szCs w:val="18"/>
    </w:rPr>
  </w:style>
  <w:style w:type="character" w:customStyle="1" w:styleId="Char2">
    <w:name w:val="批注框文本 Char"/>
    <w:basedOn w:val="a0"/>
    <w:link w:val="ab"/>
    <w:uiPriority w:val="99"/>
    <w:semiHidden/>
    <w:rsid w:val="009C5D63"/>
    <w:rPr>
      <w:sz w:val="18"/>
      <w:szCs w:val="18"/>
    </w:rPr>
  </w:style>
  <w:style w:type="numbering" w:customStyle="1" w:styleId="10">
    <w:name w:val="样式1"/>
    <w:uiPriority w:val="99"/>
    <w:rsid w:val="00E359FA"/>
    <w:pPr>
      <w:numPr>
        <w:numId w:val="10"/>
      </w:numPr>
    </w:pPr>
  </w:style>
  <w:style w:type="paragraph" w:styleId="ac">
    <w:name w:val="List Paragraph"/>
    <w:basedOn w:val="a"/>
    <w:uiPriority w:val="34"/>
    <w:qFormat/>
    <w:rsid w:val="00DF38FC"/>
    <w:pPr>
      <w:ind w:firstLine="420"/>
    </w:pPr>
  </w:style>
  <w:style w:type="character" w:styleId="ad">
    <w:name w:val="FollowedHyperlink"/>
    <w:basedOn w:val="a0"/>
    <w:uiPriority w:val="99"/>
    <w:semiHidden/>
    <w:unhideWhenUsed/>
    <w:rsid w:val="00CB05F6"/>
    <w:rPr>
      <w:color w:val="800080" w:themeColor="followedHyperlink"/>
      <w:u w:val="single"/>
    </w:rPr>
  </w:style>
  <w:style w:type="paragraph" w:styleId="HTML">
    <w:name w:val="HTML Preformatted"/>
    <w:basedOn w:val="a"/>
    <w:link w:val="HTMLChar"/>
    <w:uiPriority w:val="99"/>
    <w:semiHidden/>
    <w:unhideWhenUsed/>
    <w:rsid w:val="00CB05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05F6"/>
    <w:rPr>
      <w:rFonts w:ascii="宋体" w:eastAsia="宋体" w:hAnsi="宋体" w:cs="宋体"/>
      <w:kern w:val="0"/>
      <w:sz w:val="24"/>
      <w:szCs w:val="24"/>
    </w:rPr>
  </w:style>
  <w:style w:type="paragraph" w:styleId="ae">
    <w:name w:val="caption"/>
    <w:basedOn w:val="a"/>
    <w:next w:val="a"/>
    <w:uiPriority w:val="35"/>
    <w:unhideWhenUsed/>
    <w:qFormat/>
    <w:rsid w:val="00CB05F6"/>
    <w:rPr>
      <w:rFonts w:asciiTheme="majorHAnsi" w:eastAsia="黑体" w:hAnsiTheme="majorHAnsi" w:cstheme="majorBidi"/>
      <w:sz w:val="20"/>
      <w:szCs w:val="20"/>
    </w:rPr>
  </w:style>
  <w:style w:type="paragraph" w:styleId="af">
    <w:name w:val="Normal (Web)"/>
    <w:basedOn w:val="a"/>
    <w:uiPriority w:val="99"/>
    <w:semiHidden/>
    <w:unhideWhenUsed/>
    <w:rsid w:val="00965AEC"/>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f0">
    <w:name w:val="annotation reference"/>
    <w:basedOn w:val="a0"/>
    <w:uiPriority w:val="99"/>
    <w:semiHidden/>
    <w:unhideWhenUsed/>
    <w:rsid w:val="007A09F1"/>
    <w:rPr>
      <w:sz w:val="21"/>
      <w:szCs w:val="21"/>
    </w:rPr>
  </w:style>
  <w:style w:type="paragraph" w:styleId="af1">
    <w:name w:val="annotation text"/>
    <w:basedOn w:val="a"/>
    <w:link w:val="Char3"/>
    <w:uiPriority w:val="99"/>
    <w:semiHidden/>
    <w:unhideWhenUsed/>
    <w:rsid w:val="007A09F1"/>
    <w:pPr>
      <w:jc w:val="left"/>
    </w:pPr>
  </w:style>
  <w:style w:type="character" w:customStyle="1" w:styleId="Char3">
    <w:name w:val="批注文字 Char"/>
    <w:basedOn w:val="a0"/>
    <w:link w:val="af1"/>
    <w:uiPriority w:val="99"/>
    <w:semiHidden/>
    <w:rsid w:val="007A09F1"/>
    <w:rPr>
      <w:rFonts w:ascii="Times New Roman" w:hAnsi="Times New Roman"/>
    </w:rPr>
  </w:style>
  <w:style w:type="paragraph" w:styleId="af2">
    <w:name w:val="annotation subject"/>
    <w:basedOn w:val="af1"/>
    <w:next w:val="af1"/>
    <w:link w:val="Char4"/>
    <w:uiPriority w:val="99"/>
    <w:semiHidden/>
    <w:unhideWhenUsed/>
    <w:rsid w:val="007A09F1"/>
    <w:rPr>
      <w:b/>
      <w:bCs/>
    </w:rPr>
  </w:style>
  <w:style w:type="character" w:customStyle="1" w:styleId="Char4">
    <w:name w:val="批注主题 Char"/>
    <w:basedOn w:val="Char3"/>
    <w:link w:val="af2"/>
    <w:uiPriority w:val="99"/>
    <w:semiHidden/>
    <w:rsid w:val="007A09F1"/>
    <w:rPr>
      <w:rFonts w:ascii="Times New Roman" w:hAnsi="Times New Roman"/>
      <w:b/>
      <w:bCs/>
    </w:rPr>
  </w:style>
  <w:style w:type="paragraph" w:styleId="30">
    <w:name w:val="toc 3"/>
    <w:basedOn w:val="a"/>
    <w:next w:val="a"/>
    <w:autoRedefine/>
    <w:uiPriority w:val="39"/>
    <w:unhideWhenUsed/>
    <w:rsid w:val="0048042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053395">
      <w:bodyDiv w:val="1"/>
      <w:marLeft w:val="0"/>
      <w:marRight w:val="0"/>
      <w:marTop w:val="0"/>
      <w:marBottom w:val="0"/>
      <w:divBdr>
        <w:top w:val="none" w:sz="0" w:space="0" w:color="auto"/>
        <w:left w:val="none" w:sz="0" w:space="0" w:color="auto"/>
        <w:bottom w:val="none" w:sz="0" w:space="0" w:color="auto"/>
        <w:right w:val="none" w:sz="0" w:space="0" w:color="auto"/>
      </w:divBdr>
      <w:divsChild>
        <w:div w:id="500126196">
          <w:marLeft w:val="0"/>
          <w:marRight w:val="0"/>
          <w:marTop w:val="0"/>
          <w:marBottom w:val="0"/>
          <w:divBdr>
            <w:top w:val="none" w:sz="0" w:space="0" w:color="auto"/>
            <w:left w:val="none" w:sz="0" w:space="0" w:color="auto"/>
            <w:bottom w:val="none" w:sz="0" w:space="0" w:color="auto"/>
            <w:right w:val="none" w:sz="0" w:space="0" w:color="auto"/>
          </w:divBdr>
        </w:div>
      </w:divsChild>
    </w:div>
    <w:div w:id="525944087">
      <w:bodyDiv w:val="1"/>
      <w:marLeft w:val="0"/>
      <w:marRight w:val="0"/>
      <w:marTop w:val="0"/>
      <w:marBottom w:val="0"/>
      <w:divBdr>
        <w:top w:val="none" w:sz="0" w:space="0" w:color="auto"/>
        <w:left w:val="none" w:sz="0" w:space="0" w:color="auto"/>
        <w:bottom w:val="none" w:sz="0" w:space="0" w:color="auto"/>
        <w:right w:val="none" w:sz="0" w:space="0" w:color="auto"/>
      </w:divBdr>
      <w:divsChild>
        <w:div w:id="1867405329">
          <w:marLeft w:val="0"/>
          <w:marRight w:val="0"/>
          <w:marTop w:val="0"/>
          <w:marBottom w:val="0"/>
          <w:divBdr>
            <w:top w:val="none" w:sz="0" w:space="0" w:color="auto"/>
            <w:left w:val="none" w:sz="0" w:space="0" w:color="auto"/>
            <w:bottom w:val="none" w:sz="0" w:space="0" w:color="auto"/>
            <w:right w:val="none" w:sz="0" w:space="0" w:color="auto"/>
          </w:divBdr>
        </w:div>
      </w:divsChild>
    </w:div>
    <w:div w:id="566766326">
      <w:bodyDiv w:val="1"/>
      <w:marLeft w:val="0"/>
      <w:marRight w:val="0"/>
      <w:marTop w:val="0"/>
      <w:marBottom w:val="0"/>
      <w:divBdr>
        <w:top w:val="none" w:sz="0" w:space="0" w:color="auto"/>
        <w:left w:val="none" w:sz="0" w:space="0" w:color="auto"/>
        <w:bottom w:val="none" w:sz="0" w:space="0" w:color="auto"/>
        <w:right w:val="none" w:sz="0" w:space="0" w:color="auto"/>
      </w:divBdr>
      <w:divsChild>
        <w:div w:id="631519457">
          <w:marLeft w:val="0"/>
          <w:marRight w:val="0"/>
          <w:marTop w:val="0"/>
          <w:marBottom w:val="0"/>
          <w:divBdr>
            <w:top w:val="none" w:sz="0" w:space="0" w:color="auto"/>
            <w:left w:val="none" w:sz="0" w:space="0" w:color="auto"/>
            <w:bottom w:val="none" w:sz="0" w:space="0" w:color="auto"/>
            <w:right w:val="none" w:sz="0" w:space="0" w:color="auto"/>
          </w:divBdr>
        </w:div>
      </w:divsChild>
    </w:div>
    <w:div w:id="852257101">
      <w:bodyDiv w:val="1"/>
      <w:marLeft w:val="0"/>
      <w:marRight w:val="0"/>
      <w:marTop w:val="0"/>
      <w:marBottom w:val="0"/>
      <w:divBdr>
        <w:top w:val="none" w:sz="0" w:space="0" w:color="auto"/>
        <w:left w:val="none" w:sz="0" w:space="0" w:color="auto"/>
        <w:bottom w:val="none" w:sz="0" w:space="0" w:color="auto"/>
        <w:right w:val="none" w:sz="0" w:space="0" w:color="auto"/>
      </w:divBdr>
      <w:divsChild>
        <w:div w:id="1568998131">
          <w:marLeft w:val="0"/>
          <w:marRight w:val="0"/>
          <w:marTop w:val="0"/>
          <w:marBottom w:val="0"/>
          <w:divBdr>
            <w:top w:val="none" w:sz="0" w:space="0" w:color="auto"/>
            <w:left w:val="none" w:sz="0" w:space="0" w:color="auto"/>
            <w:bottom w:val="none" w:sz="0" w:space="0" w:color="auto"/>
            <w:right w:val="none" w:sz="0" w:space="0" w:color="auto"/>
          </w:divBdr>
        </w:div>
      </w:divsChild>
    </w:div>
    <w:div w:id="953753709">
      <w:bodyDiv w:val="1"/>
      <w:marLeft w:val="0"/>
      <w:marRight w:val="0"/>
      <w:marTop w:val="0"/>
      <w:marBottom w:val="0"/>
      <w:divBdr>
        <w:top w:val="none" w:sz="0" w:space="0" w:color="auto"/>
        <w:left w:val="none" w:sz="0" w:space="0" w:color="auto"/>
        <w:bottom w:val="none" w:sz="0" w:space="0" w:color="auto"/>
        <w:right w:val="none" w:sz="0" w:space="0" w:color="auto"/>
      </w:divBdr>
      <w:divsChild>
        <w:div w:id="2114937541">
          <w:marLeft w:val="0"/>
          <w:marRight w:val="0"/>
          <w:marTop w:val="0"/>
          <w:marBottom w:val="0"/>
          <w:divBdr>
            <w:top w:val="none" w:sz="0" w:space="0" w:color="auto"/>
            <w:left w:val="none" w:sz="0" w:space="0" w:color="auto"/>
            <w:bottom w:val="none" w:sz="0" w:space="0" w:color="auto"/>
            <w:right w:val="none" w:sz="0" w:space="0" w:color="auto"/>
          </w:divBdr>
          <w:divsChild>
            <w:div w:id="1968655956">
              <w:marLeft w:val="0"/>
              <w:marRight w:val="0"/>
              <w:marTop w:val="0"/>
              <w:marBottom w:val="0"/>
              <w:divBdr>
                <w:top w:val="none" w:sz="0" w:space="0" w:color="auto"/>
                <w:left w:val="none" w:sz="0" w:space="0" w:color="auto"/>
                <w:bottom w:val="none" w:sz="0" w:space="0" w:color="auto"/>
                <w:right w:val="none" w:sz="0" w:space="0" w:color="auto"/>
              </w:divBdr>
              <w:divsChild>
                <w:div w:id="520555300">
                  <w:marLeft w:val="0"/>
                  <w:marRight w:val="0"/>
                  <w:marTop w:val="0"/>
                  <w:marBottom w:val="0"/>
                  <w:divBdr>
                    <w:top w:val="none" w:sz="0" w:space="0" w:color="auto"/>
                    <w:left w:val="none" w:sz="0" w:space="0" w:color="auto"/>
                    <w:bottom w:val="none" w:sz="0" w:space="0" w:color="auto"/>
                    <w:right w:val="none" w:sz="0" w:space="0" w:color="auto"/>
                  </w:divBdr>
                  <w:divsChild>
                    <w:div w:id="2299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5574">
      <w:bodyDiv w:val="1"/>
      <w:marLeft w:val="0"/>
      <w:marRight w:val="0"/>
      <w:marTop w:val="0"/>
      <w:marBottom w:val="0"/>
      <w:divBdr>
        <w:top w:val="none" w:sz="0" w:space="0" w:color="auto"/>
        <w:left w:val="none" w:sz="0" w:space="0" w:color="auto"/>
        <w:bottom w:val="none" w:sz="0" w:space="0" w:color="auto"/>
        <w:right w:val="none" w:sz="0" w:space="0" w:color="auto"/>
      </w:divBdr>
      <w:divsChild>
        <w:div w:id="1865242028">
          <w:marLeft w:val="0"/>
          <w:marRight w:val="0"/>
          <w:marTop w:val="0"/>
          <w:marBottom w:val="0"/>
          <w:divBdr>
            <w:top w:val="none" w:sz="0" w:space="0" w:color="auto"/>
            <w:left w:val="none" w:sz="0" w:space="0" w:color="auto"/>
            <w:bottom w:val="none" w:sz="0" w:space="0" w:color="auto"/>
            <w:right w:val="none" w:sz="0" w:space="0" w:color="auto"/>
          </w:divBdr>
        </w:div>
      </w:divsChild>
    </w:div>
    <w:div w:id="1423642845">
      <w:bodyDiv w:val="1"/>
      <w:marLeft w:val="0"/>
      <w:marRight w:val="0"/>
      <w:marTop w:val="0"/>
      <w:marBottom w:val="0"/>
      <w:divBdr>
        <w:top w:val="none" w:sz="0" w:space="0" w:color="auto"/>
        <w:left w:val="none" w:sz="0" w:space="0" w:color="auto"/>
        <w:bottom w:val="none" w:sz="0" w:space="0" w:color="auto"/>
        <w:right w:val="none" w:sz="0" w:space="0" w:color="auto"/>
      </w:divBdr>
      <w:divsChild>
        <w:div w:id="192352429">
          <w:marLeft w:val="0"/>
          <w:marRight w:val="0"/>
          <w:marTop w:val="0"/>
          <w:marBottom w:val="0"/>
          <w:divBdr>
            <w:top w:val="none" w:sz="0" w:space="0" w:color="auto"/>
            <w:left w:val="none" w:sz="0" w:space="0" w:color="auto"/>
            <w:bottom w:val="none" w:sz="0" w:space="0" w:color="auto"/>
            <w:right w:val="none" w:sz="0" w:space="0" w:color="auto"/>
          </w:divBdr>
        </w:div>
      </w:divsChild>
    </w:div>
    <w:div w:id="180823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chart" Target="charts/chart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file:///C:\Users\cece\AppData\Roaming\Microsoft\Word\Statistic_register.tx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cece\AppData\Roaming\Microsoft\P2Project\program.cpp" TargetMode="External"/><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ece\AppData\Roaming\Microsoft\P2Project\hash.h"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file:///C:\Users\cece\AppData\Roaming\Microsoft\Word\Statistic_like.txt" TargetMode="External"/><Relationship Id="rId4" Type="http://schemas.openxmlformats.org/officeDocument/2006/relationships/settings" Target="settings.xml"/><Relationship Id="rId9" Type="http://schemas.openxmlformats.org/officeDocument/2006/relationships/hyperlink" Target="file:///C:\Users\cece\AppData\Roaming\Microsoft\P2Project\interface.h" TargetMode="External"/><Relationship Id="rId14" Type="http://schemas.openxmlformats.org/officeDocument/2006/relationships/hyperlink" Target="file:///C:\Users\cece\AppData\Roaming\Microsoft\P2Project\graph.h" TargetMode="External"/><Relationship Id="rId22" Type="http://schemas.openxmlformats.org/officeDocument/2006/relationships/image" Target="media/image8.jpe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learning\p2\&#27605;&#19994;&#35774;&#35745;&#35770;&#25991;&#27169;&#2649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MyProject\P2Project\&#25991;&#26723;\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用户注册测试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236644575819975"/>
          <c:y val="0.17866909753874205"/>
          <c:w val="0.83908066650656343"/>
          <c:h val="0.6200080391045012"/>
        </c:manualLayout>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trendline>
            <c:spPr>
              <a:ln w="19050"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dashDot"/>
              </a:ln>
              <a:effectLst/>
            </c:spPr>
            <c:trendlineType val="linear"/>
            <c:dispRSqr val="0"/>
            <c:dispEq val="0"/>
          </c:trendline>
          <c:cat>
            <c:numRef>
              <c:f>Sheet1!$A$1:$A$3572</c:f>
              <c:numCache>
                <c:formatCode>General</c:formatCode>
                <c:ptCount val="3572"/>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numCache>
            </c:numRef>
          </c:cat>
          <c:val>
            <c:numRef>
              <c:f>Sheet1!$B$1:$B$3572</c:f>
              <c:numCache>
                <c:formatCode>General</c:formatCode>
                <c:ptCount val="3572"/>
                <c:pt idx="0">
                  <c:v>1.94E-4</c:v>
                </c:pt>
                <c:pt idx="1">
                  <c:v>6.7699999999999998E-4</c:v>
                </c:pt>
                <c:pt idx="2">
                  <c:v>1.189E-3</c:v>
                </c:pt>
                <c:pt idx="3">
                  <c:v>1.7060000000000001E-3</c:v>
                </c:pt>
                <c:pt idx="4">
                  <c:v>2.2200000000000002E-3</c:v>
                </c:pt>
                <c:pt idx="5">
                  <c:v>2.7130000000000001E-3</c:v>
                </c:pt>
                <c:pt idx="6">
                  <c:v>3.2680000000000001E-3</c:v>
                </c:pt>
                <c:pt idx="7">
                  <c:v>3.7850000000000002E-3</c:v>
                </c:pt>
                <c:pt idx="8">
                  <c:v>4.313E-3</c:v>
                </c:pt>
                <c:pt idx="9">
                  <c:v>4.8260000000000004E-3</c:v>
                </c:pt>
                <c:pt idx="10">
                  <c:v>5.3480000000000003E-3</c:v>
                </c:pt>
                <c:pt idx="11">
                  <c:v>5.8529999999999997E-3</c:v>
                </c:pt>
                <c:pt idx="12">
                  <c:v>6.3540000000000003E-3</c:v>
                </c:pt>
                <c:pt idx="13">
                  <c:v>6.8669999999999998E-3</c:v>
                </c:pt>
                <c:pt idx="14">
                  <c:v>7.3829999999999998E-3</c:v>
                </c:pt>
                <c:pt idx="15">
                  <c:v>7.9019999999999993E-3</c:v>
                </c:pt>
                <c:pt idx="16">
                  <c:v>8.4060000000000003E-3</c:v>
                </c:pt>
                <c:pt idx="17">
                  <c:v>8.9200000000000008E-3</c:v>
                </c:pt>
                <c:pt idx="18">
                  <c:v>9.4230000000000008E-3</c:v>
                </c:pt>
                <c:pt idx="19">
                  <c:v>9.9340000000000001E-3</c:v>
                </c:pt>
                <c:pt idx="20">
                  <c:v>1.0442999999999999E-2</c:v>
                </c:pt>
                <c:pt idx="21">
                  <c:v>1.0949E-2</c:v>
                </c:pt>
                <c:pt idx="22">
                  <c:v>1.1457999999999999E-2</c:v>
                </c:pt>
                <c:pt idx="23">
                  <c:v>1.2251E-2</c:v>
                </c:pt>
                <c:pt idx="24">
                  <c:v>1.2741000000000001E-2</c:v>
                </c:pt>
                <c:pt idx="25">
                  <c:v>1.3284000000000001E-2</c:v>
                </c:pt>
                <c:pt idx="26">
                  <c:v>1.3805E-2</c:v>
                </c:pt>
                <c:pt idx="27">
                  <c:v>1.4338999999999999E-2</c:v>
                </c:pt>
                <c:pt idx="28">
                  <c:v>1.5011E-2</c:v>
                </c:pt>
                <c:pt idx="29">
                  <c:v>1.5528E-2</c:v>
                </c:pt>
                <c:pt idx="30">
                  <c:v>1.6053999999999999E-2</c:v>
                </c:pt>
                <c:pt idx="31">
                  <c:v>1.6569E-2</c:v>
                </c:pt>
                <c:pt idx="32">
                  <c:v>1.7073999999999999E-2</c:v>
                </c:pt>
                <c:pt idx="33">
                  <c:v>1.7725000000000001E-2</c:v>
                </c:pt>
                <c:pt idx="34">
                  <c:v>1.8251E-2</c:v>
                </c:pt>
                <c:pt idx="35">
                  <c:v>1.8783000000000001E-2</c:v>
                </c:pt>
                <c:pt idx="36">
                  <c:v>1.9297000000000002E-2</c:v>
                </c:pt>
                <c:pt idx="37">
                  <c:v>1.9837E-2</c:v>
                </c:pt>
                <c:pt idx="38">
                  <c:v>2.0449999999999999E-2</c:v>
                </c:pt>
                <c:pt idx="39">
                  <c:v>2.0948000000000001E-2</c:v>
                </c:pt>
                <c:pt idx="40">
                  <c:v>2.1495E-2</c:v>
                </c:pt>
                <c:pt idx="41">
                  <c:v>2.2008E-2</c:v>
                </c:pt>
                <c:pt idx="42">
                  <c:v>2.2495999999999999E-2</c:v>
                </c:pt>
                <c:pt idx="43">
                  <c:v>2.3061999999999999E-2</c:v>
                </c:pt>
                <c:pt idx="44">
                  <c:v>2.3559E-2</c:v>
                </c:pt>
                <c:pt idx="45">
                  <c:v>2.4050999999999999E-2</c:v>
                </c:pt>
                <c:pt idx="46">
                  <c:v>2.4509E-2</c:v>
                </c:pt>
                <c:pt idx="47">
                  <c:v>2.5009E-2</c:v>
                </c:pt>
                <c:pt idx="48">
                  <c:v>2.5582000000000001E-2</c:v>
                </c:pt>
                <c:pt idx="49">
                  <c:v>2.6079999999999999E-2</c:v>
                </c:pt>
                <c:pt idx="50">
                  <c:v>2.6549E-2</c:v>
                </c:pt>
                <c:pt idx="51">
                  <c:v>2.7071000000000001E-2</c:v>
                </c:pt>
                <c:pt idx="52">
                  <c:v>2.7550999999999999E-2</c:v>
                </c:pt>
                <c:pt idx="53">
                  <c:v>2.8031E-2</c:v>
                </c:pt>
                <c:pt idx="54">
                  <c:v>2.8586E-2</c:v>
                </c:pt>
                <c:pt idx="55">
                  <c:v>2.9097000000000001E-2</c:v>
                </c:pt>
                <c:pt idx="56">
                  <c:v>2.9628999999999999E-2</c:v>
                </c:pt>
                <c:pt idx="57">
                  <c:v>3.0102E-2</c:v>
                </c:pt>
                <c:pt idx="58">
                  <c:v>3.0564999999999998E-2</c:v>
                </c:pt>
                <c:pt idx="59">
                  <c:v>3.1045E-2</c:v>
                </c:pt>
                <c:pt idx="60">
                  <c:v>3.1511999999999998E-2</c:v>
                </c:pt>
                <c:pt idx="61">
                  <c:v>3.2007000000000001E-2</c:v>
                </c:pt>
                <c:pt idx="62">
                  <c:v>3.2473000000000002E-2</c:v>
                </c:pt>
                <c:pt idx="63">
                  <c:v>3.2938000000000002E-2</c:v>
                </c:pt>
                <c:pt idx="64">
                  <c:v>3.3401E-2</c:v>
                </c:pt>
                <c:pt idx="65">
                  <c:v>3.3873E-2</c:v>
                </c:pt>
                <c:pt idx="66">
                  <c:v>3.4394000000000001E-2</c:v>
                </c:pt>
                <c:pt idx="67">
                  <c:v>3.4906E-2</c:v>
                </c:pt>
                <c:pt idx="68">
                  <c:v>3.5371E-2</c:v>
                </c:pt>
                <c:pt idx="69">
                  <c:v>3.5823000000000001E-2</c:v>
                </c:pt>
                <c:pt idx="70">
                  <c:v>3.6276000000000003E-2</c:v>
                </c:pt>
                <c:pt idx="71">
                  <c:v>3.6743999999999999E-2</c:v>
                </c:pt>
                <c:pt idx="72">
                  <c:v>3.7215999999999999E-2</c:v>
                </c:pt>
                <c:pt idx="73">
                  <c:v>3.7732000000000002E-2</c:v>
                </c:pt>
                <c:pt idx="74">
                  <c:v>3.8210000000000001E-2</c:v>
                </c:pt>
                <c:pt idx="75">
                  <c:v>3.8679999999999999E-2</c:v>
                </c:pt>
                <c:pt idx="76">
                  <c:v>3.9142999999999997E-2</c:v>
                </c:pt>
                <c:pt idx="77">
                  <c:v>3.9600999999999997E-2</c:v>
                </c:pt>
                <c:pt idx="78">
                  <c:v>4.0050000000000002E-2</c:v>
                </c:pt>
                <c:pt idx="79">
                  <c:v>4.0524999999999999E-2</c:v>
                </c:pt>
                <c:pt idx="80">
                  <c:v>4.0973999999999997E-2</c:v>
                </c:pt>
                <c:pt idx="81">
                  <c:v>4.1406999999999999E-2</c:v>
                </c:pt>
                <c:pt idx="82">
                  <c:v>4.1912999999999999E-2</c:v>
                </c:pt>
                <c:pt idx="83">
                  <c:v>4.2375999999999997E-2</c:v>
                </c:pt>
                <c:pt idx="84">
                  <c:v>4.2999000000000002E-2</c:v>
                </c:pt>
                <c:pt idx="85">
                  <c:v>4.3455000000000001E-2</c:v>
                </c:pt>
                <c:pt idx="86">
                  <c:v>4.3900000000000002E-2</c:v>
                </c:pt>
                <c:pt idx="87">
                  <c:v>4.4324000000000002E-2</c:v>
                </c:pt>
                <c:pt idx="88">
                  <c:v>4.4868999999999999E-2</c:v>
                </c:pt>
                <c:pt idx="89">
                  <c:v>4.5338000000000003E-2</c:v>
                </c:pt>
                <c:pt idx="90">
                  <c:v>4.5830999999999997E-2</c:v>
                </c:pt>
                <c:pt idx="91">
                  <c:v>4.6285E-2</c:v>
                </c:pt>
                <c:pt idx="92">
                  <c:v>4.6729E-2</c:v>
                </c:pt>
                <c:pt idx="93">
                  <c:v>4.7258000000000001E-2</c:v>
                </c:pt>
                <c:pt idx="94">
                  <c:v>4.7733999999999999E-2</c:v>
                </c:pt>
                <c:pt idx="95">
                  <c:v>4.8196999999999997E-2</c:v>
                </c:pt>
                <c:pt idx="96">
                  <c:v>4.8765999999999997E-2</c:v>
                </c:pt>
                <c:pt idx="97">
                  <c:v>4.9213E-2</c:v>
                </c:pt>
                <c:pt idx="98">
                  <c:v>4.9681000000000003E-2</c:v>
                </c:pt>
                <c:pt idx="99">
                  <c:v>5.0181000000000003E-2</c:v>
                </c:pt>
                <c:pt idx="100">
                  <c:v>5.0647999999999999E-2</c:v>
                </c:pt>
                <c:pt idx="101">
                  <c:v>5.1267E-2</c:v>
                </c:pt>
                <c:pt idx="102">
                  <c:v>5.1721000000000003E-2</c:v>
                </c:pt>
                <c:pt idx="103">
                  <c:v>5.2172999999999997E-2</c:v>
                </c:pt>
                <c:pt idx="104">
                  <c:v>5.2704000000000001E-2</c:v>
                </c:pt>
                <c:pt idx="105">
                  <c:v>5.3154E-2</c:v>
                </c:pt>
                <c:pt idx="106">
                  <c:v>5.3621000000000002E-2</c:v>
                </c:pt>
                <c:pt idx="107">
                  <c:v>5.4200999999999999E-2</c:v>
                </c:pt>
                <c:pt idx="108">
                  <c:v>5.4675000000000001E-2</c:v>
                </c:pt>
                <c:pt idx="109">
                  <c:v>5.5190000000000003E-2</c:v>
                </c:pt>
                <c:pt idx="110">
                  <c:v>5.5663999999999998E-2</c:v>
                </c:pt>
                <c:pt idx="111">
                  <c:v>5.6125000000000001E-2</c:v>
                </c:pt>
                <c:pt idx="112">
                  <c:v>5.6571000000000003E-2</c:v>
                </c:pt>
                <c:pt idx="113">
                  <c:v>5.7086999999999999E-2</c:v>
                </c:pt>
                <c:pt idx="114">
                  <c:v>5.7578999999999998E-2</c:v>
                </c:pt>
                <c:pt idx="115">
                  <c:v>5.8130000000000001E-2</c:v>
                </c:pt>
                <c:pt idx="116">
                  <c:v>5.8612999999999998E-2</c:v>
                </c:pt>
                <c:pt idx="117">
                  <c:v>5.9066E-2</c:v>
                </c:pt>
                <c:pt idx="118">
                  <c:v>5.9637999999999997E-2</c:v>
                </c:pt>
                <c:pt idx="119">
                  <c:v>6.0122000000000002E-2</c:v>
                </c:pt>
                <c:pt idx="120">
                  <c:v>6.0552000000000002E-2</c:v>
                </c:pt>
                <c:pt idx="121">
                  <c:v>6.1043E-2</c:v>
                </c:pt>
                <c:pt idx="122">
                  <c:v>6.1518999999999997E-2</c:v>
                </c:pt>
                <c:pt idx="123">
                  <c:v>6.1992999999999999E-2</c:v>
                </c:pt>
                <c:pt idx="124">
                  <c:v>6.2598000000000001E-2</c:v>
                </c:pt>
                <c:pt idx="125">
                  <c:v>6.3062999999999994E-2</c:v>
                </c:pt>
                <c:pt idx="126">
                  <c:v>6.3561000000000006E-2</c:v>
                </c:pt>
                <c:pt idx="127">
                  <c:v>6.4057000000000003E-2</c:v>
                </c:pt>
                <c:pt idx="128">
                  <c:v>6.4544000000000004E-2</c:v>
                </c:pt>
                <c:pt idx="129">
                  <c:v>6.5104999999999996E-2</c:v>
                </c:pt>
                <c:pt idx="130">
                  <c:v>6.5564999999999998E-2</c:v>
                </c:pt>
                <c:pt idx="131">
                  <c:v>6.6036999999999998E-2</c:v>
                </c:pt>
                <c:pt idx="132">
                  <c:v>6.6519999999999996E-2</c:v>
                </c:pt>
                <c:pt idx="133">
                  <c:v>6.6988000000000006E-2</c:v>
                </c:pt>
                <c:pt idx="134">
                  <c:v>6.7433999999999994E-2</c:v>
                </c:pt>
                <c:pt idx="135">
                  <c:v>6.7902000000000004E-2</c:v>
                </c:pt>
                <c:pt idx="136">
                  <c:v>6.8359000000000003E-2</c:v>
                </c:pt>
                <c:pt idx="137">
                  <c:v>6.8806999999999993E-2</c:v>
                </c:pt>
                <c:pt idx="138">
                  <c:v>6.9264000000000006E-2</c:v>
                </c:pt>
                <c:pt idx="139">
                  <c:v>6.9752999999999996E-2</c:v>
                </c:pt>
                <c:pt idx="140">
                  <c:v>7.0223999999999995E-2</c:v>
                </c:pt>
                <c:pt idx="141">
                  <c:v>7.0702000000000001E-2</c:v>
                </c:pt>
                <c:pt idx="142">
                  <c:v>7.1151000000000006E-2</c:v>
                </c:pt>
                <c:pt idx="143">
                  <c:v>7.1617E-2</c:v>
                </c:pt>
                <c:pt idx="144">
                  <c:v>7.2137999999999994E-2</c:v>
                </c:pt>
                <c:pt idx="145">
                  <c:v>7.2576000000000002E-2</c:v>
                </c:pt>
                <c:pt idx="146">
                  <c:v>7.3019000000000001E-2</c:v>
                </c:pt>
                <c:pt idx="147">
                  <c:v>7.3521000000000003E-2</c:v>
                </c:pt>
                <c:pt idx="148">
                  <c:v>7.4024000000000006E-2</c:v>
                </c:pt>
                <c:pt idx="149">
                  <c:v>7.4482999999999994E-2</c:v>
                </c:pt>
                <c:pt idx="150">
                  <c:v>7.4942999999999996E-2</c:v>
                </c:pt>
                <c:pt idx="151">
                  <c:v>7.5380000000000003E-2</c:v>
                </c:pt>
                <c:pt idx="152">
                  <c:v>7.5844999999999996E-2</c:v>
                </c:pt>
                <c:pt idx="153">
                  <c:v>7.6330999999999996E-2</c:v>
                </c:pt>
                <c:pt idx="154">
                  <c:v>7.6774999999999996E-2</c:v>
                </c:pt>
                <c:pt idx="155">
                  <c:v>7.7235999999999999E-2</c:v>
                </c:pt>
                <c:pt idx="156">
                  <c:v>7.7714000000000005E-2</c:v>
                </c:pt>
                <c:pt idx="157">
                  <c:v>7.8159999999999993E-2</c:v>
                </c:pt>
                <c:pt idx="158">
                  <c:v>7.8595999999999999E-2</c:v>
                </c:pt>
                <c:pt idx="159">
                  <c:v>7.9044000000000003E-2</c:v>
                </c:pt>
                <c:pt idx="160">
                  <c:v>7.9488000000000003E-2</c:v>
                </c:pt>
                <c:pt idx="161">
                  <c:v>7.9922000000000007E-2</c:v>
                </c:pt>
                <c:pt idx="162">
                  <c:v>8.0367999999999995E-2</c:v>
                </c:pt>
                <c:pt idx="163">
                  <c:v>8.0809000000000006E-2</c:v>
                </c:pt>
                <c:pt idx="164">
                  <c:v>8.1252000000000005E-2</c:v>
                </c:pt>
                <c:pt idx="165">
                  <c:v>8.1675999999999999E-2</c:v>
                </c:pt>
                <c:pt idx="166">
                  <c:v>8.2140000000000005E-2</c:v>
                </c:pt>
                <c:pt idx="167">
                  <c:v>8.2588999999999996E-2</c:v>
                </c:pt>
                <c:pt idx="168">
                  <c:v>8.3130999999999997E-2</c:v>
                </c:pt>
                <c:pt idx="169">
                  <c:v>8.3596000000000004E-2</c:v>
                </c:pt>
                <c:pt idx="170">
                  <c:v>8.4034999999999999E-2</c:v>
                </c:pt>
                <c:pt idx="171">
                  <c:v>8.4486000000000006E-2</c:v>
                </c:pt>
                <c:pt idx="172">
                  <c:v>8.4976999999999997E-2</c:v>
                </c:pt>
                <c:pt idx="173">
                  <c:v>8.5581000000000004E-2</c:v>
                </c:pt>
                <c:pt idx="174">
                  <c:v>8.6068000000000006E-2</c:v>
                </c:pt>
                <c:pt idx="175">
                  <c:v>8.6556999999999995E-2</c:v>
                </c:pt>
                <c:pt idx="176">
                  <c:v>8.7030999999999997E-2</c:v>
                </c:pt>
                <c:pt idx="177">
                  <c:v>8.7487999999999996E-2</c:v>
                </c:pt>
                <c:pt idx="178">
                  <c:v>8.7970000000000007E-2</c:v>
                </c:pt>
                <c:pt idx="179">
                  <c:v>8.8539999999999994E-2</c:v>
                </c:pt>
                <c:pt idx="180">
                  <c:v>8.9028999999999997E-2</c:v>
                </c:pt>
                <c:pt idx="181">
                  <c:v>8.9571999999999999E-2</c:v>
                </c:pt>
                <c:pt idx="182">
                  <c:v>9.0069999999999997E-2</c:v>
                </c:pt>
                <c:pt idx="183">
                  <c:v>9.0640999999999999E-2</c:v>
                </c:pt>
                <c:pt idx="184">
                  <c:v>9.1077000000000005E-2</c:v>
                </c:pt>
                <c:pt idx="185">
                  <c:v>9.1502E-2</c:v>
                </c:pt>
                <c:pt idx="186">
                  <c:v>9.1924000000000006E-2</c:v>
                </c:pt>
                <c:pt idx="187">
                  <c:v>9.2426999999999995E-2</c:v>
                </c:pt>
                <c:pt idx="188">
                  <c:v>9.2828999999999995E-2</c:v>
                </c:pt>
                <c:pt idx="189">
                  <c:v>9.3256000000000006E-2</c:v>
                </c:pt>
                <c:pt idx="190">
                  <c:v>9.3824000000000005E-2</c:v>
                </c:pt>
                <c:pt idx="191">
                  <c:v>9.4274999999999998E-2</c:v>
                </c:pt>
                <c:pt idx="192">
                  <c:v>9.4714999999999994E-2</c:v>
                </c:pt>
                <c:pt idx="193">
                  <c:v>9.5213000000000006E-2</c:v>
                </c:pt>
                <c:pt idx="194">
                  <c:v>9.5662999999999998E-2</c:v>
                </c:pt>
                <c:pt idx="195">
                  <c:v>9.6109E-2</c:v>
                </c:pt>
                <c:pt idx="196">
                  <c:v>9.6598000000000003E-2</c:v>
                </c:pt>
                <c:pt idx="197">
                  <c:v>9.7037999999999999E-2</c:v>
                </c:pt>
                <c:pt idx="198">
                  <c:v>9.7431000000000004E-2</c:v>
                </c:pt>
                <c:pt idx="199">
                  <c:v>9.7943000000000002E-2</c:v>
                </c:pt>
                <c:pt idx="200">
                  <c:v>9.8351999999999995E-2</c:v>
                </c:pt>
                <c:pt idx="201">
                  <c:v>9.8791000000000004E-2</c:v>
                </c:pt>
                <c:pt idx="202">
                  <c:v>9.9305000000000004E-2</c:v>
                </c:pt>
                <c:pt idx="203">
                  <c:v>9.9721000000000004E-2</c:v>
                </c:pt>
                <c:pt idx="204">
                  <c:v>0.10015499999999999</c:v>
                </c:pt>
                <c:pt idx="205">
                  <c:v>0.100643</c:v>
                </c:pt>
                <c:pt idx="206">
                  <c:v>0.10108399999999999</c:v>
                </c:pt>
                <c:pt idx="207">
                  <c:v>0.10166</c:v>
                </c:pt>
                <c:pt idx="208">
                  <c:v>0.102107</c:v>
                </c:pt>
                <c:pt idx="209">
                  <c:v>0.102534</c:v>
                </c:pt>
                <c:pt idx="210">
                  <c:v>0.10294200000000001</c:v>
                </c:pt>
                <c:pt idx="211">
                  <c:v>0.103542</c:v>
                </c:pt>
                <c:pt idx="212">
                  <c:v>0.10395</c:v>
                </c:pt>
                <c:pt idx="213">
                  <c:v>0.10446900000000001</c:v>
                </c:pt>
                <c:pt idx="214">
                  <c:v>0.104922</c:v>
                </c:pt>
                <c:pt idx="215">
                  <c:v>0.105381</c:v>
                </c:pt>
                <c:pt idx="216">
                  <c:v>0.105779</c:v>
                </c:pt>
                <c:pt idx="217">
                  <c:v>0.10626099999999999</c:v>
                </c:pt>
                <c:pt idx="218">
                  <c:v>0.106692</c:v>
                </c:pt>
                <c:pt idx="219">
                  <c:v>0.10715</c:v>
                </c:pt>
                <c:pt idx="220">
                  <c:v>0.107543</c:v>
                </c:pt>
                <c:pt idx="221">
                  <c:v>0.10796600000000001</c:v>
                </c:pt>
                <c:pt idx="222">
                  <c:v>0.108432</c:v>
                </c:pt>
                <c:pt idx="223">
                  <c:v>0.10893600000000001</c:v>
                </c:pt>
                <c:pt idx="224">
                  <c:v>0.10936</c:v>
                </c:pt>
                <c:pt idx="225">
                  <c:v>0.109804</c:v>
                </c:pt>
                <c:pt idx="226">
                  <c:v>0.11024100000000001</c:v>
                </c:pt>
                <c:pt idx="227">
                  <c:v>0.110651</c:v>
                </c:pt>
                <c:pt idx="228">
                  <c:v>0.111078</c:v>
                </c:pt>
                <c:pt idx="229">
                  <c:v>0.111583</c:v>
                </c:pt>
                <c:pt idx="230">
                  <c:v>0.112022</c:v>
                </c:pt>
                <c:pt idx="231">
                  <c:v>0.112484</c:v>
                </c:pt>
                <c:pt idx="232">
                  <c:v>0.11301899999999999</c:v>
                </c:pt>
                <c:pt idx="233">
                  <c:v>0.11344700000000001</c:v>
                </c:pt>
                <c:pt idx="234">
                  <c:v>0.11393</c:v>
                </c:pt>
                <c:pt idx="235">
                  <c:v>0.114384</c:v>
                </c:pt>
                <c:pt idx="236">
                  <c:v>0.114847</c:v>
                </c:pt>
                <c:pt idx="237">
                  <c:v>0.115277</c:v>
                </c:pt>
                <c:pt idx="238">
                  <c:v>0.115721</c:v>
                </c:pt>
                <c:pt idx="239">
                  <c:v>0.116221</c:v>
                </c:pt>
                <c:pt idx="240">
                  <c:v>0.116632</c:v>
                </c:pt>
                <c:pt idx="241">
                  <c:v>0.117089</c:v>
                </c:pt>
                <c:pt idx="242">
                  <c:v>0.117588</c:v>
                </c:pt>
                <c:pt idx="243">
                  <c:v>0.11801300000000001</c:v>
                </c:pt>
                <c:pt idx="244">
                  <c:v>0.118478</c:v>
                </c:pt>
                <c:pt idx="245">
                  <c:v>0.118907</c:v>
                </c:pt>
                <c:pt idx="246">
                  <c:v>0.119352</c:v>
                </c:pt>
                <c:pt idx="247">
                  <c:v>0.119779</c:v>
                </c:pt>
                <c:pt idx="248">
                  <c:v>0.12019100000000001</c:v>
                </c:pt>
                <c:pt idx="249">
                  <c:v>0.120628</c:v>
                </c:pt>
                <c:pt idx="250">
                  <c:v>0.12112100000000001</c:v>
                </c:pt>
                <c:pt idx="251">
                  <c:v>0.12156400000000001</c:v>
                </c:pt>
                <c:pt idx="252">
                  <c:v>0.122228</c:v>
                </c:pt>
                <c:pt idx="253">
                  <c:v>0.12268900000000001</c:v>
                </c:pt>
                <c:pt idx="254">
                  <c:v>0.123151</c:v>
                </c:pt>
                <c:pt idx="255">
                  <c:v>0.123699</c:v>
                </c:pt>
                <c:pt idx="256">
                  <c:v>0.124138</c:v>
                </c:pt>
                <c:pt idx="257">
                  <c:v>0.124556</c:v>
                </c:pt>
                <c:pt idx="258">
                  <c:v>0.125053</c:v>
                </c:pt>
                <c:pt idx="259">
                  <c:v>0.125468</c:v>
                </c:pt>
                <c:pt idx="260">
                  <c:v>0.125917</c:v>
                </c:pt>
                <c:pt idx="261">
                  <c:v>0.126445</c:v>
                </c:pt>
                <c:pt idx="262">
                  <c:v>0.12686900000000001</c:v>
                </c:pt>
                <c:pt idx="263">
                  <c:v>0.12729799999999999</c:v>
                </c:pt>
                <c:pt idx="264">
                  <c:v>0.12784499999999999</c:v>
                </c:pt>
                <c:pt idx="265">
                  <c:v>0.128278</c:v>
                </c:pt>
                <c:pt idx="266">
                  <c:v>0.12872400000000001</c:v>
                </c:pt>
                <c:pt idx="267">
                  <c:v>0.12923899999999999</c:v>
                </c:pt>
                <c:pt idx="268">
                  <c:v>0.12976099999999999</c:v>
                </c:pt>
                <c:pt idx="269">
                  <c:v>0.13017500000000001</c:v>
                </c:pt>
                <c:pt idx="270">
                  <c:v>0.130686</c:v>
                </c:pt>
                <c:pt idx="271">
                  <c:v>0.131131</c:v>
                </c:pt>
                <c:pt idx="272">
                  <c:v>0.13156799999999999</c:v>
                </c:pt>
                <c:pt idx="273">
                  <c:v>0.132074</c:v>
                </c:pt>
                <c:pt idx="274">
                  <c:v>0.132496</c:v>
                </c:pt>
                <c:pt idx="275">
                  <c:v>0.13293099999999999</c:v>
                </c:pt>
                <c:pt idx="276">
                  <c:v>0.133441</c:v>
                </c:pt>
                <c:pt idx="277">
                  <c:v>0.13386500000000001</c:v>
                </c:pt>
                <c:pt idx="278">
                  <c:v>0.13428399999999999</c:v>
                </c:pt>
                <c:pt idx="279">
                  <c:v>0.13477700000000001</c:v>
                </c:pt>
                <c:pt idx="280">
                  <c:v>0.135213</c:v>
                </c:pt>
                <c:pt idx="281">
                  <c:v>0.13564300000000001</c:v>
                </c:pt>
                <c:pt idx="282">
                  <c:v>0.136161</c:v>
                </c:pt>
                <c:pt idx="283">
                  <c:v>0.136604</c:v>
                </c:pt>
                <c:pt idx="284">
                  <c:v>0.13702800000000001</c:v>
                </c:pt>
                <c:pt idx="285">
                  <c:v>0.137518</c:v>
                </c:pt>
                <c:pt idx="286">
                  <c:v>0.13796600000000001</c:v>
                </c:pt>
                <c:pt idx="287">
                  <c:v>0.13839199999999999</c:v>
                </c:pt>
                <c:pt idx="288">
                  <c:v>0.138956</c:v>
                </c:pt>
                <c:pt idx="289">
                  <c:v>0.13938300000000001</c:v>
                </c:pt>
                <c:pt idx="290">
                  <c:v>0.13979</c:v>
                </c:pt>
                <c:pt idx="291">
                  <c:v>0.14030200000000001</c:v>
                </c:pt>
                <c:pt idx="292">
                  <c:v>0.14080899999999999</c:v>
                </c:pt>
                <c:pt idx="293">
                  <c:v>0.14125599999999999</c:v>
                </c:pt>
                <c:pt idx="294">
                  <c:v>0.14166899999999999</c:v>
                </c:pt>
                <c:pt idx="295">
                  <c:v>0.14208999999999999</c:v>
                </c:pt>
                <c:pt idx="296">
                  <c:v>0.14250099999999999</c:v>
                </c:pt>
                <c:pt idx="297">
                  <c:v>0.14293800000000001</c:v>
                </c:pt>
                <c:pt idx="298">
                  <c:v>0.14338400000000001</c:v>
                </c:pt>
                <c:pt idx="299">
                  <c:v>0.14380699999999999</c:v>
                </c:pt>
                <c:pt idx="300">
                  <c:v>0.14432500000000001</c:v>
                </c:pt>
                <c:pt idx="301">
                  <c:v>0.14474400000000001</c:v>
                </c:pt>
                <c:pt idx="302">
                  <c:v>0.14524300000000001</c:v>
                </c:pt>
                <c:pt idx="303">
                  <c:v>0.14566100000000001</c:v>
                </c:pt>
                <c:pt idx="304">
                  <c:v>0.14607100000000001</c:v>
                </c:pt>
                <c:pt idx="305">
                  <c:v>0.14650199999999999</c:v>
                </c:pt>
                <c:pt idx="306">
                  <c:v>0.14695800000000001</c:v>
                </c:pt>
                <c:pt idx="307">
                  <c:v>0.14737700000000001</c:v>
                </c:pt>
                <c:pt idx="308">
                  <c:v>0.14779400000000001</c:v>
                </c:pt>
                <c:pt idx="309">
                  <c:v>0.14832600000000001</c:v>
                </c:pt>
                <c:pt idx="310">
                  <c:v>0.14874000000000001</c:v>
                </c:pt>
                <c:pt idx="311">
                  <c:v>0.149144</c:v>
                </c:pt>
                <c:pt idx="312">
                  <c:v>0.14954799999999999</c:v>
                </c:pt>
                <c:pt idx="313">
                  <c:v>0.149948</c:v>
                </c:pt>
                <c:pt idx="314">
                  <c:v>0.15035999999999999</c:v>
                </c:pt>
                <c:pt idx="315">
                  <c:v>0.150838</c:v>
                </c:pt>
                <c:pt idx="316">
                  <c:v>0.15128900000000001</c:v>
                </c:pt>
                <c:pt idx="317">
                  <c:v>0.15184700000000001</c:v>
                </c:pt>
                <c:pt idx="318">
                  <c:v>0.152258</c:v>
                </c:pt>
                <c:pt idx="319">
                  <c:v>0.15270900000000001</c:v>
                </c:pt>
                <c:pt idx="320">
                  <c:v>0.15313499999999999</c:v>
                </c:pt>
                <c:pt idx="321">
                  <c:v>0.15357199999999999</c:v>
                </c:pt>
                <c:pt idx="322">
                  <c:v>0.153997</c:v>
                </c:pt>
                <c:pt idx="323">
                  <c:v>0.15440499999999999</c:v>
                </c:pt>
                <c:pt idx="324">
                  <c:v>0.15482399999999999</c:v>
                </c:pt>
                <c:pt idx="325">
                  <c:v>0.15525</c:v>
                </c:pt>
                <c:pt idx="326">
                  <c:v>0.15565499999999999</c:v>
                </c:pt>
                <c:pt idx="327">
                  <c:v>0.15607399999999999</c:v>
                </c:pt>
                <c:pt idx="328">
                  <c:v>0.15659300000000001</c:v>
                </c:pt>
                <c:pt idx="329">
                  <c:v>0.157002</c:v>
                </c:pt>
                <c:pt idx="330">
                  <c:v>0.157445</c:v>
                </c:pt>
                <c:pt idx="331">
                  <c:v>0.15785399999999999</c:v>
                </c:pt>
                <c:pt idx="332">
                  <c:v>0.15826699999999999</c:v>
                </c:pt>
                <c:pt idx="333">
                  <c:v>0.15867100000000001</c:v>
                </c:pt>
                <c:pt idx="334">
                  <c:v>0.15917100000000001</c:v>
                </c:pt>
                <c:pt idx="335">
                  <c:v>0.15956100000000001</c:v>
                </c:pt>
                <c:pt idx="336">
                  <c:v>0.16015499999999999</c:v>
                </c:pt>
                <c:pt idx="337">
                  <c:v>0.16059200000000001</c:v>
                </c:pt>
                <c:pt idx="338">
                  <c:v>0.16101299999999999</c:v>
                </c:pt>
                <c:pt idx="339">
                  <c:v>0.16140199999999999</c:v>
                </c:pt>
                <c:pt idx="340">
                  <c:v>0.16192000000000001</c:v>
                </c:pt>
                <c:pt idx="341">
                  <c:v>0.16233600000000001</c:v>
                </c:pt>
                <c:pt idx="342">
                  <c:v>0.16273399999999999</c:v>
                </c:pt>
                <c:pt idx="343">
                  <c:v>0.16320000000000001</c:v>
                </c:pt>
                <c:pt idx="344">
                  <c:v>0.163632</c:v>
                </c:pt>
                <c:pt idx="345">
                  <c:v>0.16408600000000001</c:v>
                </c:pt>
                <c:pt idx="346">
                  <c:v>0.164604</c:v>
                </c:pt>
                <c:pt idx="347">
                  <c:v>0.16503899999999999</c:v>
                </c:pt>
                <c:pt idx="348">
                  <c:v>0.16547100000000001</c:v>
                </c:pt>
                <c:pt idx="349">
                  <c:v>0.16600899999999999</c:v>
                </c:pt>
                <c:pt idx="350">
                  <c:v>0.16641500000000001</c:v>
                </c:pt>
                <c:pt idx="351">
                  <c:v>0.166848</c:v>
                </c:pt>
                <c:pt idx="352">
                  <c:v>0.167356</c:v>
                </c:pt>
                <c:pt idx="353">
                  <c:v>0.16777300000000001</c:v>
                </c:pt>
                <c:pt idx="354">
                  <c:v>0.16819100000000001</c:v>
                </c:pt>
                <c:pt idx="355">
                  <c:v>0.16867699999999999</c:v>
                </c:pt>
                <c:pt idx="356">
                  <c:v>0.16911799999999999</c:v>
                </c:pt>
                <c:pt idx="357">
                  <c:v>0.16952600000000001</c:v>
                </c:pt>
                <c:pt idx="358">
                  <c:v>0.17000599999999999</c:v>
                </c:pt>
                <c:pt idx="359">
                  <c:v>0.17042099999999999</c:v>
                </c:pt>
                <c:pt idx="360">
                  <c:v>0.17084199999999999</c:v>
                </c:pt>
                <c:pt idx="361">
                  <c:v>0.17136000000000001</c:v>
                </c:pt>
                <c:pt idx="362">
                  <c:v>0.17179</c:v>
                </c:pt>
                <c:pt idx="363">
                  <c:v>0.172208</c:v>
                </c:pt>
                <c:pt idx="364">
                  <c:v>0.17269100000000001</c:v>
                </c:pt>
                <c:pt idx="365">
                  <c:v>0.17310900000000001</c:v>
                </c:pt>
                <c:pt idx="366">
                  <c:v>0.173516</c:v>
                </c:pt>
                <c:pt idx="367">
                  <c:v>0.17405399999999999</c:v>
                </c:pt>
                <c:pt idx="368">
                  <c:v>0.17449500000000001</c:v>
                </c:pt>
                <c:pt idx="369">
                  <c:v>0.17491399999999999</c:v>
                </c:pt>
                <c:pt idx="370">
                  <c:v>0.175347</c:v>
                </c:pt>
                <c:pt idx="371">
                  <c:v>0.17578099999999999</c:v>
                </c:pt>
                <c:pt idx="372">
                  <c:v>0.17616200000000001</c:v>
                </c:pt>
                <c:pt idx="373">
                  <c:v>0.17655399999999999</c:v>
                </c:pt>
                <c:pt idx="374">
                  <c:v>0.17696200000000001</c:v>
                </c:pt>
                <c:pt idx="375">
                  <c:v>0.177368</c:v>
                </c:pt>
                <c:pt idx="376">
                  <c:v>0.17776700000000001</c:v>
                </c:pt>
                <c:pt idx="377">
                  <c:v>0.17815300000000001</c:v>
                </c:pt>
                <c:pt idx="378">
                  <c:v>0.17856900000000001</c:v>
                </c:pt>
                <c:pt idx="379">
                  <c:v>0.178984</c:v>
                </c:pt>
                <c:pt idx="380">
                  <c:v>0.179563</c:v>
                </c:pt>
                <c:pt idx="381">
                  <c:v>0.18001700000000001</c:v>
                </c:pt>
                <c:pt idx="382">
                  <c:v>0.180424</c:v>
                </c:pt>
                <c:pt idx="383">
                  <c:v>0.18088299999999999</c:v>
                </c:pt>
                <c:pt idx="384">
                  <c:v>0.181309</c:v>
                </c:pt>
                <c:pt idx="385">
                  <c:v>0.18170900000000001</c:v>
                </c:pt>
                <c:pt idx="386">
                  <c:v>0.182119</c:v>
                </c:pt>
                <c:pt idx="387">
                  <c:v>0.18254699999999999</c:v>
                </c:pt>
                <c:pt idx="388">
                  <c:v>0.182973</c:v>
                </c:pt>
                <c:pt idx="389">
                  <c:v>0.18337600000000001</c:v>
                </c:pt>
                <c:pt idx="390">
                  <c:v>0.183813</c:v>
                </c:pt>
                <c:pt idx="391">
                  <c:v>0.18423</c:v>
                </c:pt>
                <c:pt idx="392">
                  <c:v>0.184645</c:v>
                </c:pt>
                <c:pt idx="393">
                  <c:v>0.18504000000000001</c:v>
                </c:pt>
                <c:pt idx="394">
                  <c:v>0.185447</c:v>
                </c:pt>
                <c:pt idx="395">
                  <c:v>0.18584400000000001</c:v>
                </c:pt>
                <c:pt idx="396">
                  <c:v>0.186275</c:v>
                </c:pt>
                <c:pt idx="397">
                  <c:v>0.18670400000000001</c:v>
                </c:pt>
                <c:pt idx="398">
                  <c:v>0.187112</c:v>
                </c:pt>
                <c:pt idx="399">
                  <c:v>0.18751499999999999</c:v>
                </c:pt>
                <c:pt idx="400">
                  <c:v>0.187913</c:v>
                </c:pt>
                <c:pt idx="401">
                  <c:v>0.188301</c:v>
                </c:pt>
                <c:pt idx="402">
                  <c:v>0.18870799999999999</c:v>
                </c:pt>
                <c:pt idx="403">
                  <c:v>0.189217</c:v>
                </c:pt>
                <c:pt idx="404">
                  <c:v>0.18964300000000001</c:v>
                </c:pt>
                <c:pt idx="405">
                  <c:v>0.19006999999999999</c:v>
                </c:pt>
                <c:pt idx="406">
                  <c:v>0.190473</c:v>
                </c:pt>
                <c:pt idx="407">
                  <c:v>0.19087799999999999</c:v>
                </c:pt>
                <c:pt idx="408">
                  <c:v>0.19128800000000001</c:v>
                </c:pt>
                <c:pt idx="409">
                  <c:v>0.19169800000000001</c:v>
                </c:pt>
                <c:pt idx="410">
                  <c:v>0.19209799999999999</c:v>
                </c:pt>
                <c:pt idx="411">
                  <c:v>0.19250900000000001</c:v>
                </c:pt>
                <c:pt idx="412">
                  <c:v>0.192913</c:v>
                </c:pt>
                <c:pt idx="413">
                  <c:v>0.193331</c:v>
                </c:pt>
                <c:pt idx="414">
                  <c:v>0.19376599999999999</c:v>
                </c:pt>
                <c:pt idx="415">
                  <c:v>0.194193</c:v>
                </c:pt>
                <c:pt idx="416">
                  <c:v>0.194605</c:v>
                </c:pt>
                <c:pt idx="417">
                  <c:v>0.19498199999999999</c:v>
                </c:pt>
                <c:pt idx="418">
                  <c:v>0.19539999999999999</c:v>
                </c:pt>
                <c:pt idx="419">
                  <c:v>0.19580700000000001</c:v>
                </c:pt>
                <c:pt idx="420">
                  <c:v>0.19623599999999999</c:v>
                </c:pt>
                <c:pt idx="421">
                  <c:v>0.196743</c:v>
                </c:pt>
                <c:pt idx="422">
                  <c:v>0.197161</c:v>
                </c:pt>
                <c:pt idx="423">
                  <c:v>0.19758100000000001</c:v>
                </c:pt>
                <c:pt idx="424">
                  <c:v>0.19799700000000001</c:v>
                </c:pt>
                <c:pt idx="425">
                  <c:v>0.19841700000000001</c:v>
                </c:pt>
                <c:pt idx="426">
                  <c:v>0.19928100000000001</c:v>
                </c:pt>
                <c:pt idx="427">
                  <c:v>0.19975499999999999</c:v>
                </c:pt>
                <c:pt idx="428">
                  <c:v>0.20023099999999999</c:v>
                </c:pt>
                <c:pt idx="429">
                  <c:v>0.200708</c:v>
                </c:pt>
                <c:pt idx="430">
                  <c:v>0.20170199999999999</c:v>
                </c:pt>
                <c:pt idx="431">
                  <c:v>0.20214199999999999</c:v>
                </c:pt>
                <c:pt idx="432">
                  <c:v>0.20261799999999999</c:v>
                </c:pt>
                <c:pt idx="433">
                  <c:v>0.20308599999999999</c:v>
                </c:pt>
                <c:pt idx="434">
                  <c:v>0.203486</c:v>
                </c:pt>
                <c:pt idx="435">
                  <c:v>0.203925</c:v>
                </c:pt>
                <c:pt idx="436">
                  <c:v>0.20443500000000001</c:v>
                </c:pt>
                <c:pt idx="437">
                  <c:v>0.204901</c:v>
                </c:pt>
                <c:pt idx="438">
                  <c:v>0.20533899999999999</c:v>
                </c:pt>
                <c:pt idx="439">
                  <c:v>0.20576900000000001</c:v>
                </c:pt>
                <c:pt idx="440">
                  <c:v>0.20618600000000001</c:v>
                </c:pt>
                <c:pt idx="441">
                  <c:v>0.20671300000000001</c:v>
                </c:pt>
                <c:pt idx="442">
                  <c:v>0.20713400000000001</c:v>
                </c:pt>
                <c:pt idx="443">
                  <c:v>0.207622</c:v>
                </c:pt>
                <c:pt idx="444">
                  <c:v>0.20809900000000001</c:v>
                </c:pt>
                <c:pt idx="445">
                  <c:v>0.20851</c:v>
                </c:pt>
                <c:pt idx="446">
                  <c:v>0.20893900000000001</c:v>
                </c:pt>
                <c:pt idx="447">
                  <c:v>0.20950099999999999</c:v>
                </c:pt>
                <c:pt idx="448">
                  <c:v>0.20991000000000001</c:v>
                </c:pt>
                <c:pt idx="449">
                  <c:v>0.210337</c:v>
                </c:pt>
                <c:pt idx="450">
                  <c:v>0.21090100000000001</c:v>
                </c:pt>
                <c:pt idx="451">
                  <c:v>0.21135300000000001</c:v>
                </c:pt>
                <c:pt idx="452">
                  <c:v>0.21177099999999999</c:v>
                </c:pt>
                <c:pt idx="453">
                  <c:v>0.21228</c:v>
                </c:pt>
                <c:pt idx="454">
                  <c:v>0.212698</c:v>
                </c:pt>
                <c:pt idx="455">
                  <c:v>0.213121</c:v>
                </c:pt>
                <c:pt idx="456">
                  <c:v>0.21363499999999999</c:v>
                </c:pt>
                <c:pt idx="457">
                  <c:v>0.214055</c:v>
                </c:pt>
                <c:pt idx="458">
                  <c:v>0.21446499999999999</c:v>
                </c:pt>
                <c:pt idx="459">
                  <c:v>0.215005</c:v>
                </c:pt>
                <c:pt idx="460">
                  <c:v>0.21553600000000001</c:v>
                </c:pt>
                <c:pt idx="461">
                  <c:v>0.21601899999999999</c:v>
                </c:pt>
                <c:pt idx="462">
                  <c:v>0.216616</c:v>
                </c:pt>
                <c:pt idx="463">
                  <c:v>0.21704899999999999</c:v>
                </c:pt>
                <c:pt idx="464">
                  <c:v>0.217499</c:v>
                </c:pt>
                <c:pt idx="465">
                  <c:v>0.21795600000000001</c:v>
                </c:pt>
                <c:pt idx="466">
                  <c:v>0.21837500000000001</c:v>
                </c:pt>
                <c:pt idx="467">
                  <c:v>0.218921</c:v>
                </c:pt>
                <c:pt idx="468">
                  <c:v>0.21937599999999999</c:v>
                </c:pt>
                <c:pt idx="469">
                  <c:v>0.21981400000000001</c:v>
                </c:pt>
                <c:pt idx="470">
                  <c:v>0.22026100000000001</c:v>
                </c:pt>
                <c:pt idx="471">
                  <c:v>0.22089</c:v>
                </c:pt>
                <c:pt idx="472">
                  <c:v>0.221354</c:v>
                </c:pt>
                <c:pt idx="473">
                  <c:v>0.22181400000000001</c:v>
                </c:pt>
                <c:pt idx="474">
                  <c:v>0.22225</c:v>
                </c:pt>
                <c:pt idx="475">
                  <c:v>0.222695</c:v>
                </c:pt>
                <c:pt idx="476">
                  <c:v>0.223215</c:v>
                </c:pt>
                <c:pt idx="477">
                  <c:v>0.223634</c:v>
                </c:pt>
                <c:pt idx="478">
                  <c:v>0.22411200000000001</c:v>
                </c:pt>
                <c:pt idx="479">
                  <c:v>0.22462499999999999</c:v>
                </c:pt>
                <c:pt idx="480">
                  <c:v>0.22512599999999999</c:v>
                </c:pt>
                <c:pt idx="481">
                  <c:v>0.22556100000000001</c:v>
                </c:pt>
                <c:pt idx="482">
                  <c:v>0.22608</c:v>
                </c:pt>
                <c:pt idx="483">
                  <c:v>0.22653300000000001</c:v>
                </c:pt>
                <c:pt idx="484">
                  <c:v>0.226963</c:v>
                </c:pt>
                <c:pt idx="485">
                  <c:v>0.22741800000000001</c:v>
                </c:pt>
                <c:pt idx="486">
                  <c:v>0.22788</c:v>
                </c:pt>
                <c:pt idx="487">
                  <c:v>0.22835</c:v>
                </c:pt>
                <c:pt idx="488">
                  <c:v>0.22904099999999999</c:v>
                </c:pt>
                <c:pt idx="489">
                  <c:v>0.22949900000000001</c:v>
                </c:pt>
                <c:pt idx="490">
                  <c:v>0.22999900000000001</c:v>
                </c:pt>
                <c:pt idx="491">
                  <c:v>0.230488</c:v>
                </c:pt>
                <c:pt idx="492">
                  <c:v>0.23094999999999999</c:v>
                </c:pt>
                <c:pt idx="493">
                  <c:v>0.23149900000000001</c:v>
                </c:pt>
                <c:pt idx="494">
                  <c:v>0.23200399999999999</c:v>
                </c:pt>
                <c:pt idx="495">
                  <c:v>0.23241300000000001</c:v>
                </c:pt>
                <c:pt idx="496">
                  <c:v>0.23291500000000001</c:v>
                </c:pt>
                <c:pt idx="497">
                  <c:v>0.23341500000000001</c:v>
                </c:pt>
                <c:pt idx="498">
                  <c:v>0.234043</c:v>
                </c:pt>
                <c:pt idx="499">
                  <c:v>0.23466200000000001</c:v>
                </c:pt>
                <c:pt idx="500">
                  <c:v>0.23514299999999999</c:v>
                </c:pt>
                <c:pt idx="501">
                  <c:v>0.23576900000000001</c:v>
                </c:pt>
                <c:pt idx="502">
                  <c:v>0.23626800000000001</c:v>
                </c:pt>
                <c:pt idx="503">
                  <c:v>0.23671700000000001</c:v>
                </c:pt>
                <c:pt idx="504">
                  <c:v>0.237237</c:v>
                </c:pt>
                <c:pt idx="505">
                  <c:v>0.23771300000000001</c:v>
                </c:pt>
                <c:pt idx="506">
                  <c:v>0.23832500000000001</c:v>
                </c:pt>
                <c:pt idx="507">
                  <c:v>0.23879700000000001</c:v>
                </c:pt>
                <c:pt idx="508">
                  <c:v>0.239228</c:v>
                </c:pt>
                <c:pt idx="509">
                  <c:v>0.23986499999999999</c:v>
                </c:pt>
                <c:pt idx="510">
                  <c:v>0.240373</c:v>
                </c:pt>
                <c:pt idx="511">
                  <c:v>0.24096000000000001</c:v>
                </c:pt>
                <c:pt idx="512">
                  <c:v>0.24144599999999999</c:v>
                </c:pt>
                <c:pt idx="513">
                  <c:v>0.24190600000000001</c:v>
                </c:pt>
                <c:pt idx="514">
                  <c:v>0.242369</c:v>
                </c:pt>
                <c:pt idx="515">
                  <c:v>0.24279100000000001</c:v>
                </c:pt>
                <c:pt idx="516">
                  <c:v>0.24321799999999999</c:v>
                </c:pt>
                <c:pt idx="517">
                  <c:v>0.24380199999999999</c:v>
                </c:pt>
                <c:pt idx="518">
                  <c:v>0.24427299999999999</c:v>
                </c:pt>
                <c:pt idx="519">
                  <c:v>0.24474499999999999</c:v>
                </c:pt>
                <c:pt idx="520">
                  <c:v>0.245283</c:v>
                </c:pt>
                <c:pt idx="521">
                  <c:v>0.24576100000000001</c:v>
                </c:pt>
                <c:pt idx="522">
                  <c:v>0.24631</c:v>
                </c:pt>
                <c:pt idx="523">
                  <c:v>0.24679799999999999</c:v>
                </c:pt>
                <c:pt idx="524">
                  <c:v>0.24724199999999999</c:v>
                </c:pt>
                <c:pt idx="525">
                  <c:v>0.247694</c:v>
                </c:pt>
                <c:pt idx="526">
                  <c:v>0.24816199999999999</c:v>
                </c:pt>
                <c:pt idx="527">
                  <c:v>0.24863399999999999</c:v>
                </c:pt>
                <c:pt idx="528">
                  <c:v>0.24920400000000001</c:v>
                </c:pt>
                <c:pt idx="529">
                  <c:v>0.24965399999999999</c:v>
                </c:pt>
                <c:pt idx="530">
                  <c:v>0.25013200000000002</c:v>
                </c:pt>
                <c:pt idx="531">
                  <c:v>0.250583</c:v>
                </c:pt>
                <c:pt idx="532">
                  <c:v>0.25100800000000001</c:v>
                </c:pt>
                <c:pt idx="533">
                  <c:v>0.25154300000000002</c:v>
                </c:pt>
                <c:pt idx="534">
                  <c:v>0.252079</c:v>
                </c:pt>
                <c:pt idx="535">
                  <c:v>0.252529</c:v>
                </c:pt>
                <c:pt idx="536">
                  <c:v>0.25297399999999998</c:v>
                </c:pt>
                <c:pt idx="537">
                  <c:v>0.253409</c:v>
                </c:pt>
                <c:pt idx="538">
                  <c:v>0.25389499999999998</c:v>
                </c:pt>
                <c:pt idx="539">
                  <c:v>0.25445600000000002</c:v>
                </c:pt>
                <c:pt idx="540">
                  <c:v>0.25489499999999998</c:v>
                </c:pt>
                <c:pt idx="541">
                  <c:v>0.255324</c:v>
                </c:pt>
                <c:pt idx="542">
                  <c:v>0.25589600000000001</c:v>
                </c:pt>
                <c:pt idx="543">
                  <c:v>0.25639800000000001</c:v>
                </c:pt>
                <c:pt idx="544">
                  <c:v>0.25694299999999998</c:v>
                </c:pt>
                <c:pt idx="545">
                  <c:v>0.25756299999999999</c:v>
                </c:pt>
                <c:pt idx="546">
                  <c:v>0.25809100000000001</c:v>
                </c:pt>
                <c:pt idx="547">
                  <c:v>0.25852199999999997</c:v>
                </c:pt>
                <c:pt idx="548">
                  <c:v>0.25893699999999997</c:v>
                </c:pt>
                <c:pt idx="549">
                  <c:v>0.25934000000000001</c:v>
                </c:pt>
                <c:pt idx="550">
                  <c:v>0.25994699999999998</c:v>
                </c:pt>
                <c:pt idx="551">
                  <c:v>0.26042900000000002</c:v>
                </c:pt>
                <c:pt idx="552">
                  <c:v>0.26086300000000001</c:v>
                </c:pt>
                <c:pt idx="553">
                  <c:v>0.26138299999999998</c:v>
                </c:pt>
                <c:pt idx="554">
                  <c:v>0.26181900000000002</c:v>
                </c:pt>
                <c:pt idx="555">
                  <c:v>0.26225199999999999</c:v>
                </c:pt>
                <c:pt idx="556">
                  <c:v>0.26267499999999999</c:v>
                </c:pt>
                <c:pt idx="557">
                  <c:v>0.26311899999999999</c:v>
                </c:pt>
                <c:pt idx="558">
                  <c:v>0.26352700000000001</c:v>
                </c:pt>
                <c:pt idx="559">
                  <c:v>0.26398899999999997</c:v>
                </c:pt>
                <c:pt idx="560">
                  <c:v>0.26444200000000001</c:v>
                </c:pt>
                <c:pt idx="561">
                  <c:v>0.264903</c:v>
                </c:pt>
                <c:pt idx="562">
                  <c:v>0.26535999999999998</c:v>
                </c:pt>
                <c:pt idx="563">
                  <c:v>0.26582800000000001</c:v>
                </c:pt>
                <c:pt idx="564">
                  <c:v>0.266231</c:v>
                </c:pt>
                <c:pt idx="565">
                  <c:v>0.26677899999999999</c:v>
                </c:pt>
                <c:pt idx="566">
                  <c:v>0.26719399999999999</c:v>
                </c:pt>
                <c:pt idx="567">
                  <c:v>0.267619</c:v>
                </c:pt>
                <c:pt idx="568">
                  <c:v>0.26804499999999998</c:v>
                </c:pt>
                <c:pt idx="569">
                  <c:v>0.26847799999999999</c:v>
                </c:pt>
                <c:pt idx="570">
                  <c:v>0.268897</c:v>
                </c:pt>
                <c:pt idx="571">
                  <c:v>0.26943600000000001</c:v>
                </c:pt>
                <c:pt idx="572">
                  <c:v>0.269872</c:v>
                </c:pt>
                <c:pt idx="573">
                  <c:v>0.27034599999999998</c:v>
                </c:pt>
                <c:pt idx="574">
                  <c:v>0.27079999999999999</c:v>
                </c:pt>
                <c:pt idx="575">
                  <c:v>0.271227</c:v>
                </c:pt>
                <c:pt idx="576">
                  <c:v>0.27165899999999998</c:v>
                </c:pt>
                <c:pt idx="577">
                  <c:v>0.27210699999999999</c:v>
                </c:pt>
                <c:pt idx="578">
                  <c:v>0.27251399999999998</c:v>
                </c:pt>
                <c:pt idx="579">
                  <c:v>0.27293200000000001</c:v>
                </c:pt>
                <c:pt idx="580">
                  <c:v>0.27334900000000001</c:v>
                </c:pt>
                <c:pt idx="581">
                  <c:v>0.27378200000000003</c:v>
                </c:pt>
                <c:pt idx="582">
                  <c:v>0.27421299999999998</c:v>
                </c:pt>
                <c:pt idx="583">
                  <c:v>0.27465000000000001</c:v>
                </c:pt>
                <c:pt idx="584">
                  <c:v>0.275034</c:v>
                </c:pt>
                <c:pt idx="585">
                  <c:v>0.27542899999999998</c:v>
                </c:pt>
                <c:pt idx="586">
                  <c:v>0.27586300000000002</c:v>
                </c:pt>
                <c:pt idx="587">
                  <c:v>0.27634799999999998</c:v>
                </c:pt>
                <c:pt idx="588">
                  <c:v>0.27679399999999998</c:v>
                </c:pt>
                <c:pt idx="589">
                  <c:v>0.27720499999999998</c:v>
                </c:pt>
                <c:pt idx="590">
                  <c:v>0.277866</c:v>
                </c:pt>
                <c:pt idx="591">
                  <c:v>0.27829999999999999</c:v>
                </c:pt>
                <c:pt idx="592">
                  <c:v>0.27871299999999999</c:v>
                </c:pt>
                <c:pt idx="593">
                  <c:v>0.2792</c:v>
                </c:pt>
                <c:pt idx="594">
                  <c:v>0.27964699999999998</c:v>
                </c:pt>
                <c:pt idx="595">
                  <c:v>0.280113</c:v>
                </c:pt>
                <c:pt idx="596">
                  <c:v>0.28056799999999998</c:v>
                </c:pt>
                <c:pt idx="597">
                  <c:v>0.28103899999999998</c:v>
                </c:pt>
                <c:pt idx="598">
                  <c:v>0.28150599999999998</c:v>
                </c:pt>
                <c:pt idx="599">
                  <c:v>0.28204299999999999</c:v>
                </c:pt>
                <c:pt idx="600">
                  <c:v>0.28249400000000002</c:v>
                </c:pt>
                <c:pt idx="601">
                  <c:v>0.28304299999999999</c:v>
                </c:pt>
                <c:pt idx="602">
                  <c:v>0.28351599999999999</c:v>
                </c:pt>
                <c:pt idx="603">
                  <c:v>0.28396700000000002</c:v>
                </c:pt>
                <c:pt idx="604">
                  <c:v>0.28452499999999997</c:v>
                </c:pt>
                <c:pt idx="605">
                  <c:v>0.28499200000000002</c:v>
                </c:pt>
                <c:pt idx="606">
                  <c:v>0.28543400000000002</c:v>
                </c:pt>
                <c:pt idx="607">
                  <c:v>0.28599200000000002</c:v>
                </c:pt>
                <c:pt idx="608">
                  <c:v>0.286443</c:v>
                </c:pt>
                <c:pt idx="609">
                  <c:v>0.28689300000000001</c:v>
                </c:pt>
                <c:pt idx="610">
                  <c:v>0.28742499999999999</c:v>
                </c:pt>
                <c:pt idx="611">
                  <c:v>0.28787699999999999</c:v>
                </c:pt>
                <c:pt idx="612">
                  <c:v>0.28834199999999999</c:v>
                </c:pt>
                <c:pt idx="613">
                  <c:v>0.28885499999999997</c:v>
                </c:pt>
                <c:pt idx="614">
                  <c:v>0.28925600000000001</c:v>
                </c:pt>
                <c:pt idx="615">
                  <c:v>0.289744</c:v>
                </c:pt>
                <c:pt idx="616">
                  <c:v>0.29027399999999998</c:v>
                </c:pt>
                <c:pt idx="617">
                  <c:v>0.29078300000000001</c:v>
                </c:pt>
                <c:pt idx="618">
                  <c:v>0.29147200000000001</c:v>
                </c:pt>
                <c:pt idx="619">
                  <c:v>0.291987</c:v>
                </c:pt>
                <c:pt idx="620">
                  <c:v>0.29250999999999999</c:v>
                </c:pt>
                <c:pt idx="621">
                  <c:v>0.29295399999999999</c:v>
                </c:pt>
                <c:pt idx="622">
                  <c:v>0.29338399999999998</c:v>
                </c:pt>
                <c:pt idx="623">
                  <c:v>0.29401300000000002</c:v>
                </c:pt>
                <c:pt idx="624">
                  <c:v>0.29445199999999999</c:v>
                </c:pt>
                <c:pt idx="625">
                  <c:v>0.29487200000000002</c:v>
                </c:pt>
                <c:pt idx="626">
                  <c:v>0.295375</c:v>
                </c:pt>
                <c:pt idx="627">
                  <c:v>0.29580800000000002</c:v>
                </c:pt>
                <c:pt idx="628">
                  <c:v>0.296236</c:v>
                </c:pt>
                <c:pt idx="629">
                  <c:v>0.29691299999999998</c:v>
                </c:pt>
                <c:pt idx="630">
                  <c:v>0.29733500000000002</c:v>
                </c:pt>
                <c:pt idx="631">
                  <c:v>0.29776399999999997</c:v>
                </c:pt>
                <c:pt idx="632">
                  <c:v>0.29825699999999999</c:v>
                </c:pt>
                <c:pt idx="633">
                  <c:v>0.29869600000000002</c:v>
                </c:pt>
                <c:pt idx="634">
                  <c:v>0.29913699999999999</c:v>
                </c:pt>
                <c:pt idx="635">
                  <c:v>0.29967500000000002</c:v>
                </c:pt>
                <c:pt idx="636">
                  <c:v>0.30011900000000002</c:v>
                </c:pt>
                <c:pt idx="637">
                  <c:v>0.30059999999999998</c:v>
                </c:pt>
                <c:pt idx="638">
                  <c:v>0.30113499999999999</c:v>
                </c:pt>
                <c:pt idx="639">
                  <c:v>0.30158000000000001</c:v>
                </c:pt>
                <c:pt idx="640">
                  <c:v>0.302041</c:v>
                </c:pt>
                <c:pt idx="641">
                  <c:v>0.302504</c:v>
                </c:pt>
                <c:pt idx="642">
                  <c:v>0.30293100000000001</c:v>
                </c:pt>
                <c:pt idx="643">
                  <c:v>0.30335600000000001</c:v>
                </c:pt>
                <c:pt idx="644">
                  <c:v>0.303815</c:v>
                </c:pt>
                <c:pt idx="645">
                  <c:v>0.30425000000000002</c:v>
                </c:pt>
                <c:pt idx="646">
                  <c:v>0.30471199999999998</c:v>
                </c:pt>
                <c:pt idx="647">
                  <c:v>0.30522899999999997</c:v>
                </c:pt>
                <c:pt idx="648">
                  <c:v>0.30565100000000001</c:v>
                </c:pt>
                <c:pt idx="649">
                  <c:v>0.306114</c:v>
                </c:pt>
                <c:pt idx="650">
                  <c:v>0.30655100000000002</c:v>
                </c:pt>
                <c:pt idx="651">
                  <c:v>0.30699399999999999</c:v>
                </c:pt>
                <c:pt idx="652">
                  <c:v>0.307444</c:v>
                </c:pt>
                <c:pt idx="653">
                  <c:v>0.30795800000000001</c:v>
                </c:pt>
                <c:pt idx="654">
                  <c:v>0.30848100000000001</c:v>
                </c:pt>
                <c:pt idx="655">
                  <c:v>0.308915</c:v>
                </c:pt>
                <c:pt idx="656">
                  <c:v>0.309421</c:v>
                </c:pt>
                <c:pt idx="657">
                  <c:v>0.30985499999999999</c:v>
                </c:pt>
                <c:pt idx="658">
                  <c:v>0.31031199999999998</c:v>
                </c:pt>
                <c:pt idx="659">
                  <c:v>0.31073000000000001</c:v>
                </c:pt>
                <c:pt idx="660">
                  <c:v>0.31115500000000001</c:v>
                </c:pt>
                <c:pt idx="661">
                  <c:v>0.31167800000000001</c:v>
                </c:pt>
                <c:pt idx="662">
                  <c:v>0.31211800000000001</c:v>
                </c:pt>
                <c:pt idx="663">
                  <c:v>0.31256</c:v>
                </c:pt>
                <c:pt idx="664">
                  <c:v>0.31310900000000003</c:v>
                </c:pt>
                <c:pt idx="665">
                  <c:v>0.31356000000000001</c:v>
                </c:pt>
                <c:pt idx="666">
                  <c:v>0.31397599999999998</c:v>
                </c:pt>
                <c:pt idx="667">
                  <c:v>0.31440400000000002</c:v>
                </c:pt>
                <c:pt idx="668">
                  <c:v>0.31493199999999999</c:v>
                </c:pt>
                <c:pt idx="669">
                  <c:v>0.31543700000000002</c:v>
                </c:pt>
                <c:pt idx="670">
                  <c:v>0.31606299999999998</c:v>
                </c:pt>
                <c:pt idx="671">
                  <c:v>0.31650299999999998</c:v>
                </c:pt>
                <c:pt idx="672">
                  <c:v>0.316942</c:v>
                </c:pt>
                <c:pt idx="673">
                  <c:v>0.31740400000000002</c:v>
                </c:pt>
                <c:pt idx="674">
                  <c:v>0.31780999999999998</c:v>
                </c:pt>
                <c:pt idx="675">
                  <c:v>0.31823499999999999</c:v>
                </c:pt>
                <c:pt idx="676">
                  <c:v>0.31867099999999998</c:v>
                </c:pt>
                <c:pt idx="677">
                  <c:v>0.31910300000000003</c:v>
                </c:pt>
                <c:pt idx="678">
                  <c:v>0.31959399999999999</c:v>
                </c:pt>
                <c:pt idx="679">
                  <c:v>0.32010899999999998</c:v>
                </c:pt>
                <c:pt idx="680">
                  <c:v>0.32059100000000001</c:v>
                </c:pt>
                <c:pt idx="681">
                  <c:v>0.32103199999999998</c:v>
                </c:pt>
                <c:pt idx="682">
                  <c:v>0.321494</c:v>
                </c:pt>
                <c:pt idx="683">
                  <c:v>0.321934</c:v>
                </c:pt>
                <c:pt idx="684">
                  <c:v>0.32236700000000001</c:v>
                </c:pt>
                <c:pt idx="685">
                  <c:v>0.32288800000000001</c:v>
                </c:pt>
                <c:pt idx="686">
                  <c:v>0.32331599999999999</c:v>
                </c:pt>
                <c:pt idx="687">
                  <c:v>0.32374399999999998</c:v>
                </c:pt>
                <c:pt idx="688">
                  <c:v>0.324239</c:v>
                </c:pt>
                <c:pt idx="689">
                  <c:v>0.324633</c:v>
                </c:pt>
                <c:pt idx="690">
                  <c:v>0.32507200000000003</c:v>
                </c:pt>
                <c:pt idx="691">
                  <c:v>0.32566400000000001</c:v>
                </c:pt>
                <c:pt idx="692">
                  <c:v>0.32608900000000002</c:v>
                </c:pt>
                <c:pt idx="693">
                  <c:v>0.326517</c:v>
                </c:pt>
                <c:pt idx="694">
                  <c:v>0.32696599999999998</c:v>
                </c:pt>
                <c:pt idx="695">
                  <c:v>0.32743299999999997</c:v>
                </c:pt>
                <c:pt idx="696">
                  <c:v>0.32802700000000001</c:v>
                </c:pt>
                <c:pt idx="697">
                  <c:v>0.32849899999999999</c:v>
                </c:pt>
                <c:pt idx="698">
                  <c:v>0.32899899999999999</c:v>
                </c:pt>
                <c:pt idx="699">
                  <c:v>0.32953300000000002</c:v>
                </c:pt>
                <c:pt idx="700">
                  <c:v>0.33002500000000001</c:v>
                </c:pt>
                <c:pt idx="701">
                  <c:v>0.33060699999999998</c:v>
                </c:pt>
                <c:pt idx="702">
                  <c:v>0.331063</c:v>
                </c:pt>
                <c:pt idx="703">
                  <c:v>0.33150400000000002</c:v>
                </c:pt>
                <c:pt idx="704">
                  <c:v>0.33193400000000001</c:v>
                </c:pt>
                <c:pt idx="705">
                  <c:v>0.33243299999999998</c:v>
                </c:pt>
                <c:pt idx="706">
                  <c:v>0.33285999999999999</c:v>
                </c:pt>
                <c:pt idx="707">
                  <c:v>0.33327200000000001</c:v>
                </c:pt>
                <c:pt idx="708">
                  <c:v>0.33383000000000002</c:v>
                </c:pt>
                <c:pt idx="709">
                  <c:v>0.334235</c:v>
                </c:pt>
                <c:pt idx="710">
                  <c:v>0.33467200000000003</c:v>
                </c:pt>
                <c:pt idx="711">
                  <c:v>0.33512700000000001</c:v>
                </c:pt>
                <c:pt idx="712">
                  <c:v>0.33555800000000002</c:v>
                </c:pt>
                <c:pt idx="713">
                  <c:v>0.33596500000000001</c:v>
                </c:pt>
                <c:pt idx="714">
                  <c:v>0.33644299999999999</c:v>
                </c:pt>
                <c:pt idx="715">
                  <c:v>0.33690599999999998</c:v>
                </c:pt>
                <c:pt idx="716">
                  <c:v>0.33733099999999999</c:v>
                </c:pt>
                <c:pt idx="717">
                  <c:v>0.33783999999999997</c:v>
                </c:pt>
                <c:pt idx="718">
                  <c:v>0.33824599999999999</c:v>
                </c:pt>
                <c:pt idx="719">
                  <c:v>0.33866400000000002</c:v>
                </c:pt>
                <c:pt idx="720">
                  <c:v>0.33907700000000002</c:v>
                </c:pt>
                <c:pt idx="721">
                  <c:v>0.33947100000000002</c:v>
                </c:pt>
                <c:pt idx="722">
                  <c:v>0.33991700000000002</c:v>
                </c:pt>
                <c:pt idx="723">
                  <c:v>0.34043000000000001</c:v>
                </c:pt>
                <c:pt idx="724">
                  <c:v>0.34087000000000001</c:v>
                </c:pt>
                <c:pt idx="725">
                  <c:v>0.34132699999999999</c:v>
                </c:pt>
                <c:pt idx="726">
                  <c:v>0.34188499999999999</c:v>
                </c:pt>
                <c:pt idx="727">
                  <c:v>0.342333</c:v>
                </c:pt>
                <c:pt idx="728">
                  <c:v>0.34276200000000001</c:v>
                </c:pt>
                <c:pt idx="729">
                  <c:v>0.34337200000000001</c:v>
                </c:pt>
                <c:pt idx="730">
                  <c:v>0.34380300000000003</c:v>
                </c:pt>
                <c:pt idx="731">
                  <c:v>0.34425099999999997</c:v>
                </c:pt>
                <c:pt idx="732">
                  <c:v>0.344667</c:v>
                </c:pt>
                <c:pt idx="733">
                  <c:v>0.34510800000000003</c:v>
                </c:pt>
                <c:pt idx="734">
                  <c:v>0.34551199999999999</c:v>
                </c:pt>
                <c:pt idx="735">
                  <c:v>0.34604200000000002</c:v>
                </c:pt>
                <c:pt idx="736">
                  <c:v>0.346447</c:v>
                </c:pt>
                <c:pt idx="737">
                  <c:v>0.34690799999999999</c:v>
                </c:pt>
                <c:pt idx="738">
                  <c:v>0.34738000000000002</c:v>
                </c:pt>
                <c:pt idx="739">
                  <c:v>0.34778599999999998</c:v>
                </c:pt>
                <c:pt idx="740">
                  <c:v>0.34820600000000002</c:v>
                </c:pt>
                <c:pt idx="741">
                  <c:v>0.34867300000000001</c:v>
                </c:pt>
                <c:pt idx="742">
                  <c:v>0.34912599999999999</c:v>
                </c:pt>
                <c:pt idx="743">
                  <c:v>0.34955199999999997</c:v>
                </c:pt>
                <c:pt idx="744">
                  <c:v>0.34998200000000002</c:v>
                </c:pt>
                <c:pt idx="745">
                  <c:v>0.35042099999999998</c:v>
                </c:pt>
                <c:pt idx="746">
                  <c:v>0.350852</c:v>
                </c:pt>
                <c:pt idx="747">
                  <c:v>0.35130099999999997</c:v>
                </c:pt>
                <c:pt idx="748">
                  <c:v>0.35170899999999999</c:v>
                </c:pt>
                <c:pt idx="749">
                  <c:v>0.35213899999999998</c:v>
                </c:pt>
                <c:pt idx="750">
                  <c:v>0.35256100000000001</c:v>
                </c:pt>
                <c:pt idx="751">
                  <c:v>0.35297499999999998</c:v>
                </c:pt>
                <c:pt idx="752">
                  <c:v>0.35340100000000002</c:v>
                </c:pt>
                <c:pt idx="753">
                  <c:v>0.35383199999999998</c:v>
                </c:pt>
                <c:pt idx="754">
                  <c:v>0.35426099999999999</c:v>
                </c:pt>
                <c:pt idx="755">
                  <c:v>0.35467300000000002</c:v>
                </c:pt>
                <c:pt idx="756">
                  <c:v>0.35510700000000001</c:v>
                </c:pt>
                <c:pt idx="757">
                  <c:v>0.355574</c:v>
                </c:pt>
                <c:pt idx="758">
                  <c:v>0.35598800000000003</c:v>
                </c:pt>
                <c:pt idx="759">
                  <c:v>0.35644199999999998</c:v>
                </c:pt>
                <c:pt idx="760">
                  <c:v>0.35688799999999998</c:v>
                </c:pt>
                <c:pt idx="761">
                  <c:v>0.35731200000000002</c:v>
                </c:pt>
                <c:pt idx="762">
                  <c:v>0.35786800000000002</c:v>
                </c:pt>
                <c:pt idx="763">
                  <c:v>0.35832599999999998</c:v>
                </c:pt>
                <c:pt idx="764">
                  <c:v>0.35877199999999998</c:v>
                </c:pt>
                <c:pt idx="765">
                  <c:v>0.359209</c:v>
                </c:pt>
                <c:pt idx="766">
                  <c:v>0.35965999999999998</c:v>
                </c:pt>
                <c:pt idx="767">
                  <c:v>0.36010700000000001</c:v>
                </c:pt>
                <c:pt idx="768">
                  <c:v>0.360566</c:v>
                </c:pt>
                <c:pt idx="769">
                  <c:v>0.36109599999999997</c:v>
                </c:pt>
                <c:pt idx="770">
                  <c:v>0.36155500000000002</c:v>
                </c:pt>
                <c:pt idx="771">
                  <c:v>0.36197600000000002</c:v>
                </c:pt>
                <c:pt idx="772">
                  <c:v>0.362479</c:v>
                </c:pt>
                <c:pt idx="773">
                  <c:v>0.36290499999999998</c:v>
                </c:pt>
                <c:pt idx="774">
                  <c:v>0.363315</c:v>
                </c:pt>
                <c:pt idx="775">
                  <c:v>0.36384499999999997</c:v>
                </c:pt>
                <c:pt idx="776">
                  <c:v>0.364288</c:v>
                </c:pt>
                <c:pt idx="777">
                  <c:v>0.36471500000000001</c:v>
                </c:pt>
                <c:pt idx="778">
                  <c:v>0.36515599999999998</c:v>
                </c:pt>
                <c:pt idx="779">
                  <c:v>0.36561100000000002</c:v>
                </c:pt>
                <c:pt idx="780">
                  <c:v>0.36604199999999998</c:v>
                </c:pt>
                <c:pt idx="781">
                  <c:v>0.36663200000000001</c:v>
                </c:pt>
                <c:pt idx="782">
                  <c:v>0.36706</c:v>
                </c:pt>
                <c:pt idx="783">
                  <c:v>0.36746800000000002</c:v>
                </c:pt>
                <c:pt idx="784">
                  <c:v>0.36795299999999997</c:v>
                </c:pt>
                <c:pt idx="785">
                  <c:v>0.36839899999999998</c:v>
                </c:pt>
                <c:pt idx="786">
                  <c:v>0.36892900000000001</c:v>
                </c:pt>
                <c:pt idx="787">
                  <c:v>0.36940600000000001</c:v>
                </c:pt>
                <c:pt idx="788">
                  <c:v>0.36985800000000002</c:v>
                </c:pt>
                <c:pt idx="789">
                  <c:v>0.37029200000000001</c:v>
                </c:pt>
                <c:pt idx="790">
                  <c:v>0.37070399999999998</c:v>
                </c:pt>
                <c:pt idx="791">
                  <c:v>0.371141</c:v>
                </c:pt>
                <c:pt idx="792">
                  <c:v>0.37166199999999999</c:v>
                </c:pt>
                <c:pt idx="793">
                  <c:v>0.37210500000000002</c:v>
                </c:pt>
                <c:pt idx="794">
                  <c:v>0.37254300000000001</c:v>
                </c:pt>
                <c:pt idx="795">
                  <c:v>0.37308400000000003</c:v>
                </c:pt>
                <c:pt idx="796">
                  <c:v>0.37354199999999999</c:v>
                </c:pt>
                <c:pt idx="797">
                  <c:v>0.37397799999999998</c:v>
                </c:pt>
                <c:pt idx="798">
                  <c:v>0.37448399999999998</c:v>
                </c:pt>
                <c:pt idx="799">
                  <c:v>0.374913</c:v>
                </c:pt>
                <c:pt idx="800">
                  <c:v>0.37539499999999998</c:v>
                </c:pt>
                <c:pt idx="801">
                  <c:v>0.37584299999999998</c:v>
                </c:pt>
                <c:pt idx="802">
                  <c:v>0.376278</c:v>
                </c:pt>
                <c:pt idx="803">
                  <c:v>0.376691</c:v>
                </c:pt>
                <c:pt idx="804">
                  <c:v>0.37722800000000001</c:v>
                </c:pt>
                <c:pt idx="805">
                  <c:v>0.37765900000000002</c:v>
                </c:pt>
                <c:pt idx="806">
                  <c:v>0.378077</c:v>
                </c:pt>
                <c:pt idx="807">
                  <c:v>0.37855899999999998</c:v>
                </c:pt>
                <c:pt idx="808">
                  <c:v>0.37899300000000002</c:v>
                </c:pt>
                <c:pt idx="809">
                  <c:v>0.37943100000000002</c:v>
                </c:pt>
                <c:pt idx="810">
                  <c:v>0.37987300000000002</c:v>
                </c:pt>
                <c:pt idx="811">
                  <c:v>0.38033499999999998</c:v>
                </c:pt>
                <c:pt idx="812">
                  <c:v>0.38079299999999999</c:v>
                </c:pt>
                <c:pt idx="813">
                  <c:v>0.38127100000000003</c:v>
                </c:pt>
                <c:pt idx="814">
                  <c:v>0.381716</c:v>
                </c:pt>
                <c:pt idx="815">
                  <c:v>0.38212400000000002</c:v>
                </c:pt>
                <c:pt idx="816">
                  <c:v>0.38255299999999998</c:v>
                </c:pt>
                <c:pt idx="817">
                  <c:v>0.38295899999999999</c:v>
                </c:pt>
                <c:pt idx="818">
                  <c:v>0.38339000000000001</c:v>
                </c:pt>
                <c:pt idx="819">
                  <c:v>0.38379799999999997</c:v>
                </c:pt>
                <c:pt idx="820">
                  <c:v>0.38430599999999998</c:v>
                </c:pt>
                <c:pt idx="821">
                  <c:v>0.38475100000000001</c:v>
                </c:pt>
                <c:pt idx="822">
                  <c:v>0.38516699999999998</c:v>
                </c:pt>
                <c:pt idx="823">
                  <c:v>0.38566699999999998</c:v>
                </c:pt>
                <c:pt idx="824">
                  <c:v>0.38606699999999999</c:v>
                </c:pt>
                <c:pt idx="825">
                  <c:v>0.38654699999999997</c:v>
                </c:pt>
                <c:pt idx="826">
                  <c:v>0.38698500000000002</c:v>
                </c:pt>
                <c:pt idx="827">
                  <c:v>0.38740999999999998</c:v>
                </c:pt>
                <c:pt idx="828">
                  <c:v>0.38782699999999998</c:v>
                </c:pt>
                <c:pt idx="829">
                  <c:v>0.388268</c:v>
                </c:pt>
                <c:pt idx="830">
                  <c:v>0.38867000000000002</c:v>
                </c:pt>
                <c:pt idx="831">
                  <c:v>0.38907399999999998</c:v>
                </c:pt>
                <c:pt idx="832">
                  <c:v>0.38949499999999998</c:v>
                </c:pt>
                <c:pt idx="833">
                  <c:v>0.38992500000000002</c:v>
                </c:pt>
                <c:pt idx="834">
                  <c:v>0.390351</c:v>
                </c:pt>
                <c:pt idx="835">
                  <c:v>0.39082099999999997</c:v>
                </c:pt>
                <c:pt idx="836">
                  <c:v>0.39122000000000001</c:v>
                </c:pt>
                <c:pt idx="837">
                  <c:v>0.39164100000000002</c:v>
                </c:pt>
                <c:pt idx="838">
                  <c:v>0.39207199999999998</c:v>
                </c:pt>
                <c:pt idx="839">
                  <c:v>0.39250299999999999</c:v>
                </c:pt>
                <c:pt idx="840">
                  <c:v>0.39293899999999998</c:v>
                </c:pt>
                <c:pt idx="841">
                  <c:v>0.393368</c:v>
                </c:pt>
                <c:pt idx="842">
                  <c:v>0.39377499999999999</c:v>
                </c:pt>
                <c:pt idx="843">
                  <c:v>0.39417400000000002</c:v>
                </c:pt>
                <c:pt idx="844">
                  <c:v>0.39459300000000003</c:v>
                </c:pt>
                <c:pt idx="845">
                  <c:v>0.39502500000000002</c:v>
                </c:pt>
                <c:pt idx="846">
                  <c:v>0.39543699999999998</c:v>
                </c:pt>
                <c:pt idx="847">
                  <c:v>0.396034</c:v>
                </c:pt>
                <c:pt idx="848">
                  <c:v>0.396476</c:v>
                </c:pt>
                <c:pt idx="849">
                  <c:v>0.39690199999999998</c:v>
                </c:pt>
                <c:pt idx="850">
                  <c:v>0.397343</c:v>
                </c:pt>
                <c:pt idx="851">
                  <c:v>0.39781699999999998</c:v>
                </c:pt>
                <c:pt idx="852">
                  <c:v>0.39823700000000001</c:v>
                </c:pt>
                <c:pt idx="853">
                  <c:v>0.39865099999999998</c:v>
                </c:pt>
                <c:pt idx="854">
                  <c:v>0.39914300000000003</c:v>
                </c:pt>
                <c:pt idx="855">
                  <c:v>0.39955499999999999</c:v>
                </c:pt>
                <c:pt idx="856">
                  <c:v>0.40000999999999998</c:v>
                </c:pt>
                <c:pt idx="857">
                  <c:v>0.40049299999999999</c:v>
                </c:pt>
                <c:pt idx="858">
                  <c:v>0.400953</c:v>
                </c:pt>
                <c:pt idx="859">
                  <c:v>0.40141199999999999</c:v>
                </c:pt>
                <c:pt idx="860">
                  <c:v>0.40190199999999998</c:v>
                </c:pt>
                <c:pt idx="861">
                  <c:v>0.40233099999999999</c:v>
                </c:pt>
                <c:pt idx="862">
                  <c:v>0.40277200000000002</c:v>
                </c:pt>
                <c:pt idx="863">
                  <c:v>0.40328799999999998</c:v>
                </c:pt>
                <c:pt idx="864">
                  <c:v>0.40370800000000001</c:v>
                </c:pt>
                <c:pt idx="865">
                  <c:v>0.40414499999999998</c:v>
                </c:pt>
                <c:pt idx="866">
                  <c:v>0.40463199999999999</c:v>
                </c:pt>
                <c:pt idx="867">
                  <c:v>0.40507100000000001</c:v>
                </c:pt>
                <c:pt idx="868">
                  <c:v>0.40550999999999998</c:v>
                </c:pt>
                <c:pt idx="869">
                  <c:v>0.40603299999999998</c:v>
                </c:pt>
                <c:pt idx="870">
                  <c:v>0.40647899999999998</c:v>
                </c:pt>
                <c:pt idx="871">
                  <c:v>0.40690199999999999</c:v>
                </c:pt>
                <c:pt idx="872">
                  <c:v>0.40744000000000002</c:v>
                </c:pt>
                <c:pt idx="873">
                  <c:v>0.407887</c:v>
                </c:pt>
                <c:pt idx="874">
                  <c:v>0.40830499999999997</c:v>
                </c:pt>
                <c:pt idx="875">
                  <c:v>0.40890199999999999</c:v>
                </c:pt>
                <c:pt idx="876">
                  <c:v>0.409331</c:v>
                </c:pt>
                <c:pt idx="877">
                  <c:v>0.40983900000000001</c:v>
                </c:pt>
                <c:pt idx="878">
                  <c:v>0.410298</c:v>
                </c:pt>
                <c:pt idx="879">
                  <c:v>0.41072599999999998</c:v>
                </c:pt>
                <c:pt idx="880">
                  <c:v>0.41128700000000001</c:v>
                </c:pt>
                <c:pt idx="881">
                  <c:v>0.41175200000000001</c:v>
                </c:pt>
                <c:pt idx="882">
                  <c:v>0.41224100000000002</c:v>
                </c:pt>
                <c:pt idx="883">
                  <c:v>0.412748</c:v>
                </c:pt>
                <c:pt idx="884">
                  <c:v>0.41320200000000001</c:v>
                </c:pt>
                <c:pt idx="885">
                  <c:v>0.41365600000000002</c:v>
                </c:pt>
                <c:pt idx="886">
                  <c:v>0.41416199999999997</c:v>
                </c:pt>
                <c:pt idx="887">
                  <c:v>0.41465400000000002</c:v>
                </c:pt>
                <c:pt idx="888">
                  <c:v>0.41508</c:v>
                </c:pt>
                <c:pt idx="889">
                  <c:v>0.41551500000000002</c:v>
                </c:pt>
                <c:pt idx="890">
                  <c:v>0.41595399999999999</c:v>
                </c:pt>
                <c:pt idx="891">
                  <c:v>0.41638700000000001</c:v>
                </c:pt>
                <c:pt idx="892">
                  <c:v>0.41689300000000001</c:v>
                </c:pt>
                <c:pt idx="893">
                  <c:v>0.41730099999999998</c:v>
                </c:pt>
                <c:pt idx="894">
                  <c:v>0.41773500000000002</c:v>
                </c:pt>
                <c:pt idx="895">
                  <c:v>0.41824099999999997</c:v>
                </c:pt>
                <c:pt idx="896">
                  <c:v>0.41868</c:v>
                </c:pt>
                <c:pt idx="897">
                  <c:v>0.41912700000000003</c:v>
                </c:pt>
                <c:pt idx="898">
                  <c:v>0.41956500000000002</c:v>
                </c:pt>
                <c:pt idx="899">
                  <c:v>0.42003000000000001</c:v>
                </c:pt>
                <c:pt idx="900">
                  <c:v>0.42045199999999999</c:v>
                </c:pt>
                <c:pt idx="901">
                  <c:v>0.42089199999999999</c:v>
                </c:pt>
                <c:pt idx="902">
                  <c:v>0.42134899999999997</c:v>
                </c:pt>
                <c:pt idx="903">
                  <c:v>0.42177700000000001</c:v>
                </c:pt>
                <c:pt idx="904">
                  <c:v>0.42223100000000002</c:v>
                </c:pt>
                <c:pt idx="905">
                  <c:v>0.42265599999999998</c:v>
                </c:pt>
                <c:pt idx="906">
                  <c:v>0.42309099999999999</c:v>
                </c:pt>
                <c:pt idx="907">
                  <c:v>0.42365199999999997</c:v>
                </c:pt>
                <c:pt idx="908">
                  <c:v>0.42407099999999998</c:v>
                </c:pt>
                <c:pt idx="909">
                  <c:v>0.42450399999999999</c:v>
                </c:pt>
                <c:pt idx="910">
                  <c:v>0.42493999999999998</c:v>
                </c:pt>
                <c:pt idx="911">
                  <c:v>0.425404</c:v>
                </c:pt>
                <c:pt idx="912">
                  <c:v>0.42581999999999998</c:v>
                </c:pt>
                <c:pt idx="913">
                  <c:v>0.42630299999999999</c:v>
                </c:pt>
                <c:pt idx="914">
                  <c:v>0.42675000000000002</c:v>
                </c:pt>
                <c:pt idx="915">
                  <c:v>0.42717699999999997</c:v>
                </c:pt>
                <c:pt idx="916">
                  <c:v>0.42768699999999998</c:v>
                </c:pt>
                <c:pt idx="917">
                  <c:v>0.428116</c:v>
                </c:pt>
                <c:pt idx="918">
                  <c:v>0.42853999999999998</c:v>
                </c:pt>
                <c:pt idx="919">
                  <c:v>0.42899199999999998</c:v>
                </c:pt>
                <c:pt idx="920">
                  <c:v>0.429427</c:v>
                </c:pt>
                <c:pt idx="921">
                  <c:v>0.429844</c:v>
                </c:pt>
                <c:pt idx="922">
                  <c:v>0.43025999999999998</c:v>
                </c:pt>
                <c:pt idx="923">
                  <c:v>0.430705</c:v>
                </c:pt>
                <c:pt idx="924">
                  <c:v>0.43116599999999999</c:v>
                </c:pt>
                <c:pt idx="925">
                  <c:v>0.43162499999999998</c:v>
                </c:pt>
                <c:pt idx="926">
                  <c:v>0.43206</c:v>
                </c:pt>
                <c:pt idx="927">
                  <c:v>0.43249199999999999</c:v>
                </c:pt>
                <c:pt idx="928">
                  <c:v>0.43291800000000003</c:v>
                </c:pt>
                <c:pt idx="929">
                  <c:v>0.43337500000000001</c:v>
                </c:pt>
                <c:pt idx="930">
                  <c:v>0.43381999999999998</c:v>
                </c:pt>
                <c:pt idx="931">
                  <c:v>0.43445699999999998</c:v>
                </c:pt>
                <c:pt idx="932">
                  <c:v>0.43484699999999998</c:v>
                </c:pt>
                <c:pt idx="933">
                  <c:v>0.43529499999999999</c:v>
                </c:pt>
                <c:pt idx="934">
                  <c:v>0.43572300000000003</c:v>
                </c:pt>
                <c:pt idx="935">
                  <c:v>0.43617</c:v>
                </c:pt>
                <c:pt idx="936">
                  <c:v>0.43660300000000002</c:v>
                </c:pt>
                <c:pt idx="937">
                  <c:v>0.43708399999999997</c:v>
                </c:pt>
                <c:pt idx="938">
                  <c:v>0.43751600000000002</c:v>
                </c:pt>
                <c:pt idx="939">
                  <c:v>0.43793599999999999</c:v>
                </c:pt>
                <c:pt idx="940">
                  <c:v>0.43841400000000003</c:v>
                </c:pt>
                <c:pt idx="941">
                  <c:v>0.43881799999999999</c:v>
                </c:pt>
                <c:pt idx="942">
                  <c:v>0.43925500000000001</c:v>
                </c:pt>
                <c:pt idx="943">
                  <c:v>0.43980799999999998</c:v>
                </c:pt>
                <c:pt idx="944">
                  <c:v>0.440328</c:v>
                </c:pt>
                <c:pt idx="945">
                  <c:v>0.44078600000000001</c:v>
                </c:pt>
                <c:pt idx="946">
                  <c:v>0.44125799999999998</c:v>
                </c:pt>
                <c:pt idx="947">
                  <c:v>0.44170799999999999</c:v>
                </c:pt>
                <c:pt idx="948">
                  <c:v>0.442241</c:v>
                </c:pt>
                <c:pt idx="949">
                  <c:v>0.44270399999999999</c:v>
                </c:pt>
                <c:pt idx="950">
                  <c:v>0.44314199999999998</c:v>
                </c:pt>
                <c:pt idx="951">
                  <c:v>0.44359399999999999</c:v>
                </c:pt>
                <c:pt idx="952">
                  <c:v>0.44413000000000002</c:v>
                </c:pt>
                <c:pt idx="953">
                  <c:v>0.44461899999999999</c:v>
                </c:pt>
                <c:pt idx="954">
                  <c:v>0.44505499999999998</c:v>
                </c:pt>
                <c:pt idx="955">
                  <c:v>0.44564900000000002</c:v>
                </c:pt>
                <c:pt idx="956">
                  <c:v>0.44608100000000001</c:v>
                </c:pt>
                <c:pt idx="957">
                  <c:v>0.44658799999999998</c:v>
                </c:pt>
                <c:pt idx="958">
                  <c:v>0.44705699999999998</c:v>
                </c:pt>
                <c:pt idx="959">
                  <c:v>0.44751000000000002</c:v>
                </c:pt>
                <c:pt idx="960">
                  <c:v>0.448015</c:v>
                </c:pt>
                <c:pt idx="961">
                  <c:v>0.44845699999999999</c:v>
                </c:pt>
                <c:pt idx="962">
                  <c:v>0.44891700000000001</c:v>
                </c:pt>
                <c:pt idx="963">
                  <c:v>0.44944600000000001</c:v>
                </c:pt>
                <c:pt idx="964">
                  <c:v>0.44990200000000002</c:v>
                </c:pt>
                <c:pt idx="965">
                  <c:v>0.450353</c:v>
                </c:pt>
                <c:pt idx="966">
                  <c:v>0.45089200000000002</c:v>
                </c:pt>
                <c:pt idx="967">
                  <c:v>0.45131399999999999</c:v>
                </c:pt>
                <c:pt idx="968">
                  <c:v>0.45174399999999998</c:v>
                </c:pt>
                <c:pt idx="969">
                  <c:v>0.45225399999999999</c:v>
                </c:pt>
                <c:pt idx="970">
                  <c:v>0.452704</c:v>
                </c:pt>
                <c:pt idx="971">
                  <c:v>0.453127</c:v>
                </c:pt>
                <c:pt idx="972">
                  <c:v>0.45372000000000001</c:v>
                </c:pt>
                <c:pt idx="973">
                  <c:v>0.45414300000000002</c:v>
                </c:pt>
                <c:pt idx="974">
                  <c:v>0.45456000000000002</c:v>
                </c:pt>
                <c:pt idx="975">
                  <c:v>0.45514100000000002</c:v>
                </c:pt>
                <c:pt idx="976">
                  <c:v>0.45562000000000002</c:v>
                </c:pt>
                <c:pt idx="977">
                  <c:v>0.45622200000000002</c:v>
                </c:pt>
                <c:pt idx="978">
                  <c:v>0.45666600000000002</c:v>
                </c:pt>
                <c:pt idx="979">
                  <c:v>0.45709499999999997</c:v>
                </c:pt>
                <c:pt idx="980">
                  <c:v>0.45760899999999999</c:v>
                </c:pt>
                <c:pt idx="981">
                  <c:v>0.458038</c:v>
                </c:pt>
                <c:pt idx="982">
                  <c:v>0.45848499999999998</c:v>
                </c:pt>
                <c:pt idx="983">
                  <c:v>0.45912799999999998</c:v>
                </c:pt>
                <c:pt idx="984">
                  <c:v>0.45954</c:v>
                </c:pt>
                <c:pt idx="985">
                  <c:v>0.46001500000000001</c:v>
                </c:pt>
                <c:pt idx="986">
                  <c:v>0.460484</c:v>
                </c:pt>
                <c:pt idx="987">
                  <c:v>0.46094600000000002</c:v>
                </c:pt>
                <c:pt idx="988">
                  <c:v>0.46138899999999999</c:v>
                </c:pt>
                <c:pt idx="989">
                  <c:v>0.46185300000000001</c:v>
                </c:pt>
                <c:pt idx="990">
                  <c:v>0.46227699999999999</c:v>
                </c:pt>
                <c:pt idx="991">
                  <c:v>0.46268700000000001</c:v>
                </c:pt>
                <c:pt idx="992">
                  <c:v>0.46320600000000001</c:v>
                </c:pt>
                <c:pt idx="993">
                  <c:v>0.46367599999999998</c:v>
                </c:pt>
                <c:pt idx="994">
                  <c:v>0.46410299999999999</c:v>
                </c:pt>
                <c:pt idx="995">
                  <c:v>0.46458199999999999</c:v>
                </c:pt>
                <c:pt idx="996">
                  <c:v>0.465034</c:v>
                </c:pt>
                <c:pt idx="997">
                  <c:v>0.46550000000000002</c:v>
                </c:pt>
                <c:pt idx="998">
                  <c:v>0.46595300000000001</c:v>
                </c:pt>
                <c:pt idx="999">
                  <c:v>0.46639999999999998</c:v>
                </c:pt>
                <c:pt idx="1000">
                  <c:v>0.46683000000000002</c:v>
                </c:pt>
                <c:pt idx="1001">
                  <c:v>0.46724500000000002</c:v>
                </c:pt>
                <c:pt idx="1002">
                  <c:v>0.467642</c:v>
                </c:pt>
                <c:pt idx="1003">
                  <c:v>0.46804099999999998</c:v>
                </c:pt>
                <c:pt idx="1004">
                  <c:v>0.46847299999999997</c:v>
                </c:pt>
                <c:pt idx="1005">
                  <c:v>0.46887499999999999</c:v>
                </c:pt>
                <c:pt idx="1006">
                  <c:v>0.46930899999999998</c:v>
                </c:pt>
                <c:pt idx="1007">
                  <c:v>0.46973999999999999</c:v>
                </c:pt>
                <c:pt idx="1008">
                  <c:v>0.47015600000000002</c:v>
                </c:pt>
                <c:pt idx="1009">
                  <c:v>0.470613</c:v>
                </c:pt>
                <c:pt idx="1010">
                  <c:v>0.47103699999999998</c:v>
                </c:pt>
                <c:pt idx="1011">
                  <c:v>0.47146700000000002</c:v>
                </c:pt>
                <c:pt idx="1012">
                  <c:v>0.47188200000000002</c:v>
                </c:pt>
                <c:pt idx="1013">
                  <c:v>0.472298</c:v>
                </c:pt>
                <c:pt idx="1014">
                  <c:v>0.47271800000000003</c:v>
                </c:pt>
                <c:pt idx="1015">
                  <c:v>0.47330299999999997</c:v>
                </c:pt>
                <c:pt idx="1016">
                  <c:v>0.473692</c:v>
                </c:pt>
                <c:pt idx="1017">
                  <c:v>0.474136</c:v>
                </c:pt>
                <c:pt idx="1018">
                  <c:v>0.47456799999999999</c:v>
                </c:pt>
                <c:pt idx="1019">
                  <c:v>0.47503200000000001</c:v>
                </c:pt>
                <c:pt idx="1020">
                  <c:v>0.47556799999999999</c:v>
                </c:pt>
                <c:pt idx="1021">
                  <c:v>0.47597099999999998</c:v>
                </c:pt>
                <c:pt idx="1022">
                  <c:v>0.47639900000000002</c:v>
                </c:pt>
                <c:pt idx="1023">
                  <c:v>0.47688399999999997</c:v>
                </c:pt>
                <c:pt idx="1024">
                  <c:v>0.47734100000000002</c:v>
                </c:pt>
                <c:pt idx="1025">
                  <c:v>0.47776000000000002</c:v>
                </c:pt>
                <c:pt idx="1026">
                  <c:v>0.47824100000000003</c:v>
                </c:pt>
                <c:pt idx="1027">
                  <c:v>0.47866999999999998</c:v>
                </c:pt>
                <c:pt idx="1028">
                  <c:v>0.47908000000000001</c:v>
                </c:pt>
                <c:pt idx="1029">
                  <c:v>0.47970000000000002</c:v>
                </c:pt>
                <c:pt idx="1030">
                  <c:v>0.48017700000000002</c:v>
                </c:pt>
                <c:pt idx="1031">
                  <c:v>0.48071199999999997</c:v>
                </c:pt>
                <c:pt idx="1032">
                  <c:v>0.48115799999999997</c:v>
                </c:pt>
                <c:pt idx="1033">
                  <c:v>0.48164099999999999</c:v>
                </c:pt>
                <c:pt idx="1034">
                  <c:v>0.48205399999999998</c:v>
                </c:pt>
                <c:pt idx="1035">
                  <c:v>0.48247600000000002</c:v>
                </c:pt>
                <c:pt idx="1036">
                  <c:v>0.48289599999999999</c:v>
                </c:pt>
                <c:pt idx="1037">
                  <c:v>0.48331299999999999</c:v>
                </c:pt>
                <c:pt idx="1038">
                  <c:v>0.48381299999999999</c:v>
                </c:pt>
                <c:pt idx="1039">
                  <c:v>0.48422900000000002</c:v>
                </c:pt>
                <c:pt idx="1040">
                  <c:v>0.48462699999999997</c:v>
                </c:pt>
                <c:pt idx="1041">
                  <c:v>0.48510199999999998</c:v>
                </c:pt>
                <c:pt idx="1042">
                  <c:v>0.48551299999999997</c:v>
                </c:pt>
                <c:pt idx="1043">
                  <c:v>0.485925</c:v>
                </c:pt>
                <c:pt idx="1044">
                  <c:v>0.48645699999999997</c:v>
                </c:pt>
                <c:pt idx="1045">
                  <c:v>0.48686699999999999</c:v>
                </c:pt>
                <c:pt idx="1046">
                  <c:v>0.48724400000000001</c:v>
                </c:pt>
                <c:pt idx="1047">
                  <c:v>0.487626</c:v>
                </c:pt>
                <c:pt idx="1048">
                  <c:v>0.48803099999999999</c:v>
                </c:pt>
                <c:pt idx="1049">
                  <c:v>0.48844900000000002</c:v>
                </c:pt>
                <c:pt idx="1050">
                  <c:v>0.48898000000000003</c:v>
                </c:pt>
                <c:pt idx="1051">
                  <c:v>0.48940299999999998</c:v>
                </c:pt>
                <c:pt idx="1052">
                  <c:v>0.48983199999999999</c:v>
                </c:pt>
                <c:pt idx="1053">
                  <c:v>0.490313</c:v>
                </c:pt>
                <c:pt idx="1054">
                  <c:v>0.49070900000000001</c:v>
                </c:pt>
                <c:pt idx="1055">
                  <c:v>0.49110999999999999</c:v>
                </c:pt>
                <c:pt idx="1056">
                  <c:v>0.49161700000000003</c:v>
                </c:pt>
                <c:pt idx="1057">
                  <c:v>0.49210500000000001</c:v>
                </c:pt>
                <c:pt idx="1058">
                  <c:v>0.49260700000000002</c:v>
                </c:pt>
                <c:pt idx="1059">
                  <c:v>0.49305399999999999</c:v>
                </c:pt>
                <c:pt idx="1060">
                  <c:v>0.49351</c:v>
                </c:pt>
                <c:pt idx="1061">
                  <c:v>0.49390600000000001</c:v>
                </c:pt>
                <c:pt idx="1062">
                  <c:v>0.49441400000000002</c:v>
                </c:pt>
                <c:pt idx="1063">
                  <c:v>0.49487700000000001</c:v>
                </c:pt>
                <c:pt idx="1064">
                  <c:v>0.49532799999999999</c:v>
                </c:pt>
                <c:pt idx="1065">
                  <c:v>0.49589100000000003</c:v>
                </c:pt>
                <c:pt idx="1066">
                  <c:v>0.49627700000000002</c:v>
                </c:pt>
                <c:pt idx="1067">
                  <c:v>0.49666900000000003</c:v>
                </c:pt>
                <c:pt idx="1068">
                  <c:v>0.49709599999999998</c:v>
                </c:pt>
                <c:pt idx="1069">
                  <c:v>0.49752000000000002</c:v>
                </c:pt>
                <c:pt idx="1070">
                  <c:v>0.49791200000000002</c:v>
                </c:pt>
                <c:pt idx="1071">
                  <c:v>0.498307</c:v>
                </c:pt>
                <c:pt idx="1072">
                  <c:v>0.498726</c:v>
                </c:pt>
                <c:pt idx="1073">
                  <c:v>0.49913099999999999</c:v>
                </c:pt>
                <c:pt idx="1074">
                  <c:v>0.49951000000000001</c:v>
                </c:pt>
                <c:pt idx="1075">
                  <c:v>0.49996000000000002</c:v>
                </c:pt>
                <c:pt idx="1076">
                  <c:v>0.50040200000000001</c:v>
                </c:pt>
                <c:pt idx="1077">
                  <c:v>0.50086299999999995</c:v>
                </c:pt>
                <c:pt idx="1078">
                  <c:v>0.50136999999999998</c:v>
                </c:pt>
                <c:pt idx="1079">
                  <c:v>0.50177700000000003</c:v>
                </c:pt>
                <c:pt idx="1080">
                  <c:v>0.50217100000000003</c:v>
                </c:pt>
                <c:pt idx="1081">
                  <c:v>0.50261199999999995</c:v>
                </c:pt>
                <c:pt idx="1082">
                  <c:v>0.50305699999999998</c:v>
                </c:pt>
                <c:pt idx="1083">
                  <c:v>0.50346500000000005</c:v>
                </c:pt>
                <c:pt idx="1084">
                  <c:v>0.50388200000000005</c:v>
                </c:pt>
                <c:pt idx="1085">
                  <c:v>0.50428099999999998</c:v>
                </c:pt>
                <c:pt idx="1086">
                  <c:v>0.50468199999999996</c:v>
                </c:pt>
                <c:pt idx="1087">
                  <c:v>0.50512699999999999</c:v>
                </c:pt>
                <c:pt idx="1088">
                  <c:v>0.50554299999999996</c:v>
                </c:pt>
                <c:pt idx="1089">
                  <c:v>0.50594700000000004</c:v>
                </c:pt>
                <c:pt idx="1090">
                  <c:v>0.50637200000000004</c:v>
                </c:pt>
                <c:pt idx="1091">
                  <c:v>0.50684399999999996</c:v>
                </c:pt>
                <c:pt idx="1092">
                  <c:v>0.50724899999999995</c:v>
                </c:pt>
                <c:pt idx="1093">
                  <c:v>0.50764399999999998</c:v>
                </c:pt>
                <c:pt idx="1094">
                  <c:v>0.50805</c:v>
                </c:pt>
                <c:pt idx="1095">
                  <c:v>0.50844999999999996</c:v>
                </c:pt>
                <c:pt idx="1096">
                  <c:v>0.50885800000000003</c:v>
                </c:pt>
                <c:pt idx="1097">
                  <c:v>0.50929599999999997</c:v>
                </c:pt>
                <c:pt idx="1098">
                  <c:v>0.50973100000000005</c:v>
                </c:pt>
                <c:pt idx="1099">
                  <c:v>0.51014099999999996</c:v>
                </c:pt>
                <c:pt idx="1100">
                  <c:v>0.51076200000000005</c:v>
                </c:pt>
                <c:pt idx="1101">
                  <c:v>0.51119300000000001</c:v>
                </c:pt>
                <c:pt idx="1102">
                  <c:v>0.51161000000000001</c:v>
                </c:pt>
                <c:pt idx="1103">
                  <c:v>0.51205400000000001</c:v>
                </c:pt>
                <c:pt idx="1104">
                  <c:v>0.51249199999999995</c:v>
                </c:pt>
                <c:pt idx="1105">
                  <c:v>0.51289099999999999</c:v>
                </c:pt>
                <c:pt idx="1106">
                  <c:v>0.51329499999999995</c:v>
                </c:pt>
                <c:pt idx="1107">
                  <c:v>0.513791</c:v>
                </c:pt>
                <c:pt idx="1108">
                  <c:v>0.51420600000000005</c:v>
                </c:pt>
                <c:pt idx="1109">
                  <c:v>0.51464200000000004</c:v>
                </c:pt>
                <c:pt idx="1110">
                  <c:v>0.51514700000000002</c:v>
                </c:pt>
                <c:pt idx="1111">
                  <c:v>0.51557399999999998</c:v>
                </c:pt>
                <c:pt idx="1112">
                  <c:v>0.51599399999999995</c:v>
                </c:pt>
                <c:pt idx="1113">
                  <c:v>0.51647900000000002</c:v>
                </c:pt>
                <c:pt idx="1114">
                  <c:v>0.516899</c:v>
                </c:pt>
                <c:pt idx="1115">
                  <c:v>0.51731300000000002</c:v>
                </c:pt>
                <c:pt idx="1116">
                  <c:v>0.51779799999999998</c:v>
                </c:pt>
                <c:pt idx="1117">
                  <c:v>0.51821300000000003</c:v>
                </c:pt>
                <c:pt idx="1118">
                  <c:v>0.51863700000000001</c:v>
                </c:pt>
                <c:pt idx="1119">
                  <c:v>0.51916899999999999</c:v>
                </c:pt>
                <c:pt idx="1120">
                  <c:v>0.51958599999999999</c:v>
                </c:pt>
                <c:pt idx="1121">
                  <c:v>0.52003600000000005</c:v>
                </c:pt>
                <c:pt idx="1122">
                  <c:v>0.52061400000000002</c:v>
                </c:pt>
                <c:pt idx="1123">
                  <c:v>0.52109300000000003</c:v>
                </c:pt>
                <c:pt idx="1124">
                  <c:v>0.521652</c:v>
                </c:pt>
                <c:pt idx="1125">
                  <c:v>0.52210699999999999</c:v>
                </c:pt>
                <c:pt idx="1126">
                  <c:v>0.522532</c:v>
                </c:pt>
                <c:pt idx="1127">
                  <c:v>0.52302599999999999</c:v>
                </c:pt>
                <c:pt idx="1128">
                  <c:v>0.52346400000000004</c:v>
                </c:pt>
                <c:pt idx="1129">
                  <c:v>0.52387700000000004</c:v>
                </c:pt>
                <c:pt idx="1130">
                  <c:v>0.52444000000000002</c:v>
                </c:pt>
                <c:pt idx="1131">
                  <c:v>0.52485199999999999</c:v>
                </c:pt>
                <c:pt idx="1132">
                  <c:v>0.52530399999999999</c:v>
                </c:pt>
                <c:pt idx="1133">
                  <c:v>0.52582700000000004</c:v>
                </c:pt>
                <c:pt idx="1134">
                  <c:v>0.52626399999999995</c:v>
                </c:pt>
                <c:pt idx="1135">
                  <c:v>0.526694</c:v>
                </c:pt>
                <c:pt idx="1136">
                  <c:v>0.52716600000000002</c:v>
                </c:pt>
                <c:pt idx="1137">
                  <c:v>0.52759800000000001</c:v>
                </c:pt>
                <c:pt idx="1138">
                  <c:v>0.52800800000000003</c:v>
                </c:pt>
                <c:pt idx="1139">
                  <c:v>0.52858799999999995</c:v>
                </c:pt>
                <c:pt idx="1140">
                  <c:v>0.52901799999999999</c:v>
                </c:pt>
                <c:pt idx="1141">
                  <c:v>0.52945600000000004</c:v>
                </c:pt>
                <c:pt idx="1142">
                  <c:v>0.52991100000000002</c:v>
                </c:pt>
                <c:pt idx="1143">
                  <c:v>0.53034199999999998</c:v>
                </c:pt>
                <c:pt idx="1144">
                  <c:v>0.53078099999999995</c:v>
                </c:pt>
                <c:pt idx="1145">
                  <c:v>0.53127899999999995</c:v>
                </c:pt>
                <c:pt idx="1146">
                  <c:v>0.53173099999999995</c:v>
                </c:pt>
                <c:pt idx="1147">
                  <c:v>0.53216799999999997</c:v>
                </c:pt>
                <c:pt idx="1148">
                  <c:v>0.53262100000000001</c:v>
                </c:pt>
                <c:pt idx="1149">
                  <c:v>0.53302899999999998</c:v>
                </c:pt>
                <c:pt idx="1150">
                  <c:v>0.53342699999999998</c:v>
                </c:pt>
                <c:pt idx="1151">
                  <c:v>0.53384900000000002</c:v>
                </c:pt>
                <c:pt idx="1152">
                  <c:v>0.53425199999999995</c:v>
                </c:pt>
                <c:pt idx="1153">
                  <c:v>0.53468099999999996</c:v>
                </c:pt>
                <c:pt idx="1154">
                  <c:v>0.53509700000000004</c:v>
                </c:pt>
                <c:pt idx="1155">
                  <c:v>0.53560200000000002</c:v>
                </c:pt>
                <c:pt idx="1156">
                  <c:v>0.53604499999999999</c:v>
                </c:pt>
                <c:pt idx="1157">
                  <c:v>0.53646899999999997</c:v>
                </c:pt>
                <c:pt idx="1158">
                  <c:v>0.53689399999999998</c:v>
                </c:pt>
                <c:pt idx="1159">
                  <c:v>0.53734899999999997</c:v>
                </c:pt>
                <c:pt idx="1160">
                  <c:v>0.537771</c:v>
                </c:pt>
                <c:pt idx="1161">
                  <c:v>0.53822199999999998</c:v>
                </c:pt>
                <c:pt idx="1162">
                  <c:v>0.53867799999999999</c:v>
                </c:pt>
                <c:pt idx="1163">
                  <c:v>0.539134</c:v>
                </c:pt>
                <c:pt idx="1164">
                  <c:v>0.539663</c:v>
                </c:pt>
                <c:pt idx="1165">
                  <c:v>0.54014700000000004</c:v>
                </c:pt>
                <c:pt idx="1166">
                  <c:v>0.540771</c:v>
                </c:pt>
                <c:pt idx="1167">
                  <c:v>0.54121699999999995</c:v>
                </c:pt>
                <c:pt idx="1168">
                  <c:v>0.54167900000000002</c:v>
                </c:pt>
                <c:pt idx="1169">
                  <c:v>0.54222499999999996</c:v>
                </c:pt>
                <c:pt idx="1170">
                  <c:v>0.54274199999999995</c:v>
                </c:pt>
                <c:pt idx="1171">
                  <c:v>0.54322800000000004</c:v>
                </c:pt>
                <c:pt idx="1172">
                  <c:v>0.54369800000000001</c:v>
                </c:pt>
                <c:pt idx="1173">
                  <c:v>0.54419399999999996</c:v>
                </c:pt>
                <c:pt idx="1174">
                  <c:v>0.54463600000000001</c:v>
                </c:pt>
                <c:pt idx="1175">
                  <c:v>0.54511100000000001</c:v>
                </c:pt>
                <c:pt idx="1176">
                  <c:v>0.54559999999999997</c:v>
                </c:pt>
                <c:pt idx="1177">
                  <c:v>0.54614399999999996</c:v>
                </c:pt>
                <c:pt idx="1178">
                  <c:v>0.54660399999999998</c:v>
                </c:pt>
                <c:pt idx="1179">
                  <c:v>0.54705899999999996</c:v>
                </c:pt>
                <c:pt idx="1180">
                  <c:v>0.54760900000000001</c:v>
                </c:pt>
                <c:pt idx="1181">
                  <c:v>0.54805599999999999</c:v>
                </c:pt>
                <c:pt idx="1182">
                  <c:v>0.54852299999999998</c:v>
                </c:pt>
                <c:pt idx="1183">
                  <c:v>0.548956</c:v>
                </c:pt>
                <c:pt idx="1184">
                  <c:v>0.54958399999999996</c:v>
                </c:pt>
                <c:pt idx="1185">
                  <c:v>0.55006299999999997</c:v>
                </c:pt>
                <c:pt idx="1186">
                  <c:v>0.55054199999999998</c:v>
                </c:pt>
                <c:pt idx="1187">
                  <c:v>0.55106599999999994</c:v>
                </c:pt>
                <c:pt idx="1188">
                  <c:v>0.55165399999999998</c:v>
                </c:pt>
                <c:pt idx="1189">
                  <c:v>0.55210599999999999</c:v>
                </c:pt>
                <c:pt idx="1190">
                  <c:v>0.55257699999999998</c:v>
                </c:pt>
                <c:pt idx="1191">
                  <c:v>0.55312499999999998</c:v>
                </c:pt>
                <c:pt idx="1192">
                  <c:v>0.55358499999999999</c:v>
                </c:pt>
                <c:pt idx="1193">
                  <c:v>0.55405499999999996</c:v>
                </c:pt>
                <c:pt idx="1194">
                  <c:v>0.55460200000000004</c:v>
                </c:pt>
                <c:pt idx="1195">
                  <c:v>0.55507799999999996</c:v>
                </c:pt>
                <c:pt idx="1196">
                  <c:v>0.55554199999999998</c:v>
                </c:pt>
                <c:pt idx="1197">
                  <c:v>0.55620099999999995</c:v>
                </c:pt>
                <c:pt idx="1198">
                  <c:v>0.556674</c:v>
                </c:pt>
                <c:pt idx="1199">
                  <c:v>0.55726799999999999</c:v>
                </c:pt>
                <c:pt idx="1200">
                  <c:v>0.55776499999999996</c:v>
                </c:pt>
                <c:pt idx="1201">
                  <c:v>0.55822400000000005</c:v>
                </c:pt>
                <c:pt idx="1202">
                  <c:v>0.55872599999999994</c:v>
                </c:pt>
                <c:pt idx="1203">
                  <c:v>0.55920199999999998</c:v>
                </c:pt>
                <c:pt idx="1204">
                  <c:v>0.55986000000000002</c:v>
                </c:pt>
                <c:pt idx="1205">
                  <c:v>0.560334</c:v>
                </c:pt>
                <c:pt idx="1206">
                  <c:v>0.56077900000000003</c:v>
                </c:pt>
                <c:pt idx="1207">
                  <c:v>0.561307</c:v>
                </c:pt>
                <c:pt idx="1208">
                  <c:v>0.56179100000000004</c:v>
                </c:pt>
                <c:pt idx="1209">
                  <c:v>0.56226500000000001</c:v>
                </c:pt>
                <c:pt idx="1210">
                  <c:v>0.56282299999999996</c:v>
                </c:pt>
                <c:pt idx="1211">
                  <c:v>0.563303</c:v>
                </c:pt>
                <c:pt idx="1212">
                  <c:v>0.56384299999999998</c:v>
                </c:pt>
                <c:pt idx="1213">
                  <c:v>0.56431699999999996</c:v>
                </c:pt>
                <c:pt idx="1214">
                  <c:v>0.564774</c:v>
                </c:pt>
                <c:pt idx="1215">
                  <c:v>0.56526100000000001</c:v>
                </c:pt>
                <c:pt idx="1216">
                  <c:v>0.56568799999999997</c:v>
                </c:pt>
                <c:pt idx="1217">
                  <c:v>0.56613999999999998</c:v>
                </c:pt>
                <c:pt idx="1218">
                  <c:v>0.56668399999999997</c:v>
                </c:pt>
                <c:pt idx="1219">
                  <c:v>0.56710300000000002</c:v>
                </c:pt>
                <c:pt idx="1220">
                  <c:v>0.56753600000000004</c:v>
                </c:pt>
                <c:pt idx="1221">
                  <c:v>0.56805799999999995</c:v>
                </c:pt>
                <c:pt idx="1222">
                  <c:v>0.56849899999999998</c:v>
                </c:pt>
                <c:pt idx="1223">
                  <c:v>0.56894900000000004</c:v>
                </c:pt>
                <c:pt idx="1224">
                  <c:v>0.56939300000000004</c:v>
                </c:pt>
                <c:pt idx="1225">
                  <c:v>0.56982999999999995</c:v>
                </c:pt>
                <c:pt idx="1226">
                  <c:v>0.57026699999999997</c:v>
                </c:pt>
                <c:pt idx="1227">
                  <c:v>0.57079500000000005</c:v>
                </c:pt>
                <c:pt idx="1228">
                  <c:v>0.571268</c:v>
                </c:pt>
                <c:pt idx="1229">
                  <c:v>0.57172699999999999</c:v>
                </c:pt>
                <c:pt idx="1230">
                  <c:v>0.57223800000000002</c:v>
                </c:pt>
                <c:pt idx="1231">
                  <c:v>0.57270100000000002</c:v>
                </c:pt>
                <c:pt idx="1232">
                  <c:v>0.57314500000000002</c:v>
                </c:pt>
                <c:pt idx="1233">
                  <c:v>0.57359899999999997</c:v>
                </c:pt>
                <c:pt idx="1234">
                  <c:v>0.57408199999999998</c:v>
                </c:pt>
                <c:pt idx="1235">
                  <c:v>0.57456600000000002</c:v>
                </c:pt>
                <c:pt idx="1236">
                  <c:v>0.57513199999999998</c:v>
                </c:pt>
                <c:pt idx="1237">
                  <c:v>0.57560199999999995</c:v>
                </c:pt>
                <c:pt idx="1238">
                  <c:v>0.57610499999999998</c:v>
                </c:pt>
                <c:pt idx="1239">
                  <c:v>0.57653699999999997</c:v>
                </c:pt>
                <c:pt idx="1240">
                  <c:v>0.57697900000000002</c:v>
                </c:pt>
                <c:pt idx="1241">
                  <c:v>0.57748600000000005</c:v>
                </c:pt>
                <c:pt idx="1242">
                  <c:v>0.57792200000000005</c:v>
                </c:pt>
                <c:pt idx="1243">
                  <c:v>0.57845000000000002</c:v>
                </c:pt>
                <c:pt idx="1244">
                  <c:v>0.57888600000000001</c:v>
                </c:pt>
                <c:pt idx="1245">
                  <c:v>0.57932700000000004</c:v>
                </c:pt>
                <c:pt idx="1246">
                  <c:v>0.57976899999999998</c:v>
                </c:pt>
                <c:pt idx="1247">
                  <c:v>0.58030400000000004</c:v>
                </c:pt>
                <c:pt idx="1248">
                  <c:v>0.58079800000000004</c:v>
                </c:pt>
                <c:pt idx="1249">
                  <c:v>0.58131200000000005</c:v>
                </c:pt>
                <c:pt idx="1250">
                  <c:v>0.58190799999999998</c:v>
                </c:pt>
                <c:pt idx="1251">
                  <c:v>0.582376</c:v>
                </c:pt>
                <c:pt idx="1252">
                  <c:v>0.58281099999999997</c:v>
                </c:pt>
                <c:pt idx="1253">
                  <c:v>0.58329600000000004</c:v>
                </c:pt>
                <c:pt idx="1254">
                  <c:v>0.58379199999999998</c:v>
                </c:pt>
                <c:pt idx="1255">
                  <c:v>0.58438299999999999</c:v>
                </c:pt>
                <c:pt idx="1256">
                  <c:v>0.58489400000000002</c:v>
                </c:pt>
                <c:pt idx="1257">
                  <c:v>0.58537799999999995</c:v>
                </c:pt>
                <c:pt idx="1258">
                  <c:v>0.58598099999999997</c:v>
                </c:pt>
                <c:pt idx="1259">
                  <c:v>0.58648999999999996</c:v>
                </c:pt>
                <c:pt idx="1260">
                  <c:v>0.58704500000000004</c:v>
                </c:pt>
                <c:pt idx="1261">
                  <c:v>0.58753200000000005</c:v>
                </c:pt>
                <c:pt idx="1262">
                  <c:v>0.58798300000000003</c:v>
                </c:pt>
                <c:pt idx="1263">
                  <c:v>0.58851600000000004</c:v>
                </c:pt>
                <c:pt idx="1264">
                  <c:v>0.58894299999999999</c:v>
                </c:pt>
                <c:pt idx="1265">
                  <c:v>0.58939900000000001</c:v>
                </c:pt>
                <c:pt idx="1266">
                  <c:v>0.58994599999999997</c:v>
                </c:pt>
                <c:pt idx="1267">
                  <c:v>0.59044700000000006</c:v>
                </c:pt>
                <c:pt idx="1268">
                  <c:v>0.59104100000000004</c:v>
                </c:pt>
                <c:pt idx="1269">
                  <c:v>0.59154600000000002</c:v>
                </c:pt>
                <c:pt idx="1270">
                  <c:v>0.59209299999999998</c:v>
                </c:pt>
                <c:pt idx="1271">
                  <c:v>0.59254799999999996</c:v>
                </c:pt>
                <c:pt idx="1272">
                  <c:v>0.59298600000000001</c:v>
                </c:pt>
                <c:pt idx="1273">
                  <c:v>0.59343900000000005</c:v>
                </c:pt>
                <c:pt idx="1274">
                  <c:v>0.59400900000000001</c:v>
                </c:pt>
                <c:pt idx="1275">
                  <c:v>0.594499</c:v>
                </c:pt>
                <c:pt idx="1276">
                  <c:v>0.59499000000000002</c:v>
                </c:pt>
                <c:pt idx="1277">
                  <c:v>0.59551200000000004</c:v>
                </c:pt>
                <c:pt idx="1278">
                  <c:v>0.59595699999999996</c:v>
                </c:pt>
                <c:pt idx="1279">
                  <c:v>0.596414</c:v>
                </c:pt>
                <c:pt idx="1280">
                  <c:v>0.59698499999999999</c:v>
                </c:pt>
                <c:pt idx="1281">
                  <c:v>0.59744600000000003</c:v>
                </c:pt>
                <c:pt idx="1282">
                  <c:v>0.59798899999999999</c:v>
                </c:pt>
                <c:pt idx="1283">
                  <c:v>0.59851100000000002</c:v>
                </c:pt>
                <c:pt idx="1284">
                  <c:v>0.59897999999999996</c:v>
                </c:pt>
                <c:pt idx="1285">
                  <c:v>0.59955099999999995</c:v>
                </c:pt>
                <c:pt idx="1286">
                  <c:v>0.60003099999999998</c:v>
                </c:pt>
                <c:pt idx="1287">
                  <c:v>0.60050499999999996</c:v>
                </c:pt>
                <c:pt idx="1288">
                  <c:v>0.60109500000000005</c:v>
                </c:pt>
                <c:pt idx="1289">
                  <c:v>0.60158</c:v>
                </c:pt>
                <c:pt idx="1290">
                  <c:v>0.60211599999999998</c:v>
                </c:pt>
                <c:pt idx="1291">
                  <c:v>0.60256299999999996</c:v>
                </c:pt>
                <c:pt idx="1292">
                  <c:v>0.602993</c:v>
                </c:pt>
                <c:pt idx="1293">
                  <c:v>0.60345400000000005</c:v>
                </c:pt>
                <c:pt idx="1294">
                  <c:v>0.60389800000000005</c:v>
                </c:pt>
                <c:pt idx="1295">
                  <c:v>0.60435000000000005</c:v>
                </c:pt>
                <c:pt idx="1296">
                  <c:v>0.60488799999999998</c:v>
                </c:pt>
                <c:pt idx="1297">
                  <c:v>0.60533099999999995</c:v>
                </c:pt>
                <c:pt idx="1298">
                  <c:v>0.60580100000000003</c:v>
                </c:pt>
                <c:pt idx="1299">
                  <c:v>0.60628899999999997</c:v>
                </c:pt>
                <c:pt idx="1300">
                  <c:v>0.60675699999999999</c:v>
                </c:pt>
                <c:pt idx="1301">
                  <c:v>0.60718300000000003</c:v>
                </c:pt>
                <c:pt idx="1302">
                  <c:v>0.60774700000000004</c:v>
                </c:pt>
                <c:pt idx="1303">
                  <c:v>0.608236</c:v>
                </c:pt>
                <c:pt idx="1304">
                  <c:v>0.608734</c:v>
                </c:pt>
                <c:pt idx="1305">
                  <c:v>0.60926800000000003</c:v>
                </c:pt>
                <c:pt idx="1306">
                  <c:v>0.60979899999999998</c:v>
                </c:pt>
                <c:pt idx="1307">
                  <c:v>0.61037399999999997</c:v>
                </c:pt>
                <c:pt idx="1308">
                  <c:v>0.61085800000000001</c:v>
                </c:pt>
                <c:pt idx="1309">
                  <c:v>0.61133400000000004</c:v>
                </c:pt>
                <c:pt idx="1310">
                  <c:v>0.61184799999999995</c:v>
                </c:pt>
                <c:pt idx="1311">
                  <c:v>0.61230499999999999</c:v>
                </c:pt>
                <c:pt idx="1312">
                  <c:v>0.61276799999999998</c:v>
                </c:pt>
                <c:pt idx="1313">
                  <c:v>0.61331599999999997</c:v>
                </c:pt>
                <c:pt idx="1314">
                  <c:v>0.61377599999999999</c:v>
                </c:pt>
                <c:pt idx="1315">
                  <c:v>0.61422699999999997</c:v>
                </c:pt>
                <c:pt idx="1316">
                  <c:v>0.61476500000000001</c:v>
                </c:pt>
                <c:pt idx="1317">
                  <c:v>0.61527299999999996</c:v>
                </c:pt>
                <c:pt idx="1318">
                  <c:v>0.61577099999999996</c:v>
                </c:pt>
                <c:pt idx="1319">
                  <c:v>0.61621400000000004</c:v>
                </c:pt>
                <c:pt idx="1320">
                  <c:v>0.61666600000000005</c:v>
                </c:pt>
                <c:pt idx="1321">
                  <c:v>0.61717500000000003</c:v>
                </c:pt>
                <c:pt idx="1322">
                  <c:v>0.61765400000000004</c:v>
                </c:pt>
                <c:pt idx="1323">
                  <c:v>0.61810399999999999</c:v>
                </c:pt>
                <c:pt idx="1324">
                  <c:v>0.61854799999999999</c:v>
                </c:pt>
                <c:pt idx="1325">
                  <c:v>0.61900100000000002</c:v>
                </c:pt>
                <c:pt idx="1326">
                  <c:v>0.61943499999999996</c:v>
                </c:pt>
                <c:pt idx="1327">
                  <c:v>0.61997500000000005</c:v>
                </c:pt>
                <c:pt idx="1328">
                  <c:v>0.62042900000000001</c:v>
                </c:pt>
                <c:pt idx="1329">
                  <c:v>0.62099599999999999</c:v>
                </c:pt>
                <c:pt idx="1330">
                  <c:v>0.62146400000000002</c:v>
                </c:pt>
                <c:pt idx="1331">
                  <c:v>0.62193399999999999</c:v>
                </c:pt>
                <c:pt idx="1332">
                  <c:v>0.62250700000000003</c:v>
                </c:pt>
                <c:pt idx="1333">
                  <c:v>0.62295599999999995</c:v>
                </c:pt>
                <c:pt idx="1334">
                  <c:v>0.62343499999999996</c:v>
                </c:pt>
                <c:pt idx="1335">
                  <c:v>0.62388600000000005</c:v>
                </c:pt>
                <c:pt idx="1336">
                  <c:v>0.62434800000000001</c:v>
                </c:pt>
                <c:pt idx="1337">
                  <c:v>0.62484799999999996</c:v>
                </c:pt>
                <c:pt idx="1338">
                  <c:v>0.62532200000000004</c:v>
                </c:pt>
                <c:pt idx="1339">
                  <c:v>0.62579200000000001</c:v>
                </c:pt>
                <c:pt idx="1340">
                  <c:v>0.62622199999999995</c:v>
                </c:pt>
                <c:pt idx="1341">
                  <c:v>0.62671500000000002</c:v>
                </c:pt>
                <c:pt idx="1342">
                  <c:v>0.62717199999999995</c:v>
                </c:pt>
                <c:pt idx="1343">
                  <c:v>0.62761500000000003</c:v>
                </c:pt>
                <c:pt idx="1344">
                  <c:v>0.62808600000000003</c:v>
                </c:pt>
                <c:pt idx="1345">
                  <c:v>0.62855099999999997</c:v>
                </c:pt>
                <c:pt idx="1346">
                  <c:v>0.629027</c:v>
                </c:pt>
                <c:pt idx="1347">
                  <c:v>0.62951100000000004</c:v>
                </c:pt>
                <c:pt idx="1348">
                  <c:v>0.63001200000000002</c:v>
                </c:pt>
                <c:pt idx="1349">
                  <c:v>0.63054200000000005</c:v>
                </c:pt>
                <c:pt idx="1350">
                  <c:v>0.63106099999999998</c:v>
                </c:pt>
                <c:pt idx="1351">
                  <c:v>0.63175599999999998</c:v>
                </c:pt>
                <c:pt idx="1352">
                  <c:v>0.63218300000000005</c:v>
                </c:pt>
                <c:pt idx="1353">
                  <c:v>0.63262300000000005</c:v>
                </c:pt>
                <c:pt idx="1354">
                  <c:v>0.63306200000000001</c:v>
                </c:pt>
                <c:pt idx="1355">
                  <c:v>0.63354999999999995</c:v>
                </c:pt>
                <c:pt idx="1356">
                  <c:v>0.63399700000000003</c:v>
                </c:pt>
                <c:pt idx="1357">
                  <c:v>0.63444900000000004</c:v>
                </c:pt>
                <c:pt idx="1358">
                  <c:v>0.63505999999999996</c:v>
                </c:pt>
                <c:pt idx="1359">
                  <c:v>0.63550200000000001</c:v>
                </c:pt>
                <c:pt idx="1360">
                  <c:v>0.635965</c:v>
                </c:pt>
                <c:pt idx="1361">
                  <c:v>0.63649699999999998</c:v>
                </c:pt>
                <c:pt idx="1362">
                  <c:v>0.63693100000000002</c:v>
                </c:pt>
                <c:pt idx="1363">
                  <c:v>0.63747699999999996</c:v>
                </c:pt>
                <c:pt idx="1364">
                  <c:v>0.63797700000000002</c:v>
                </c:pt>
                <c:pt idx="1365">
                  <c:v>0.63839400000000002</c:v>
                </c:pt>
                <c:pt idx="1366">
                  <c:v>0.63886100000000001</c:v>
                </c:pt>
                <c:pt idx="1367">
                  <c:v>0.63930399999999998</c:v>
                </c:pt>
                <c:pt idx="1368">
                  <c:v>0.63974699999999995</c:v>
                </c:pt>
                <c:pt idx="1369">
                  <c:v>0.64030900000000002</c:v>
                </c:pt>
                <c:pt idx="1370">
                  <c:v>0.64078800000000002</c:v>
                </c:pt>
                <c:pt idx="1371">
                  <c:v>0.64122100000000004</c:v>
                </c:pt>
                <c:pt idx="1372">
                  <c:v>0.64169200000000004</c:v>
                </c:pt>
                <c:pt idx="1373">
                  <c:v>0.64214000000000004</c:v>
                </c:pt>
                <c:pt idx="1374">
                  <c:v>0.642598</c:v>
                </c:pt>
                <c:pt idx="1375">
                  <c:v>0.64315199999999995</c:v>
                </c:pt>
                <c:pt idx="1376">
                  <c:v>0.643621</c:v>
                </c:pt>
                <c:pt idx="1377">
                  <c:v>0.64408100000000001</c:v>
                </c:pt>
                <c:pt idx="1378">
                  <c:v>0.64454199999999995</c:v>
                </c:pt>
                <c:pt idx="1379">
                  <c:v>0.64499099999999998</c:v>
                </c:pt>
                <c:pt idx="1380">
                  <c:v>0.64542200000000005</c:v>
                </c:pt>
                <c:pt idx="1381">
                  <c:v>0.64588500000000004</c:v>
                </c:pt>
                <c:pt idx="1382">
                  <c:v>0.64633799999999997</c:v>
                </c:pt>
                <c:pt idx="1383">
                  <c:v>0.64678599999999997</c:v>
                </c:pt>
                <c:pt idx="1384">
                  <c:v>0.64732000000000001</c:v>
                </c:pt>
                <c:pt idx="1385">
                  <c:v>0.64775300000000002</c:v>
                </c:pt>
                <c:pt idx="1386">
                  <c:v>0.64814899999999998</c:v>
                </c:pt>
                <c:pt idx="1387">
                  <c:v>0.64876500000000004</c:v>
                </c:pt>
                <c:pt idx="1388">
                  <c:v>0.64920199999999995</c:v>
                </c:pt>
                <c:pt idx="1389">
                  <c:v>0.64968999999999999</c:v>
                </c:pt>
                <c:pt idx="1390">
                  <c:v>0.65018100000000001</c:v>
                </c:pt>
                <c:pt idx="1391">
                  <c:v>0.65066299999999999</c:v>
                </c:pt>
                <c:pt idx="1392">
                  <c:v>0.65127400000000002</c:v>
                </c:pt>
                <c:pt idx="1393">
                  <c:v>0.65180499999999997</c:v>
                </c:pt>
                <c:pt idx="1394">
                  <c:v>0.65224899999999997</c:v>
                </c:pt>
                <c:pt idx="1395">
                  <c:v>0.652756</c:v>
                </c:pt>
                <c:pt idx="1396">
                  <c:v>0.65320800000000001</c:v>
                </c:pt>
                <c:pt idx="1397">
                  <c:v>0.653667</c:v>
                </c:pt>
                <c:pt idx="1398">
                  <c:v>0.65421799999999997</c:v>
                </c:pt>
                <c:pt idx="1399">
                  <c:v>0.65466599999999997</c:v>
                </c:pt>
                <c:pt idx="1400">
                  <c:v>0.65512899999999996</c:v>
                </c:pt>
                <c:pt idx="1401">
                  <c:v>0.65556999999999999</c:v>
                </c:pt>
                <c:pt idx="1402">
                  <c:v>0.65603800000000001</c:v>
                </c:pt>
                <c:pt idx="1403">
                  <c:v>0.65648899999999999</c:v>
                </c:pt>
                <c:pt idx="1404">
                  <c:v>0.65690199999999999</c:v>
                </c:pt>
                <c:pt idx="1405">
                  <c:v>0.65732999999999997</c:v>
                </c:pt>
                <c:pt idx="1406">
                  <c:v>0.65778400000000004</c:v>
                </c:pt>
                <c:pt idx="1407">
                  <c:v>0.65827400000000003</c:v>
                </c:pt>
                <c:pt idx="1408">
                  <c:v>0.65874299999999997</c:v>
                </c:pt>
                <c:pt idx="1409">
                  <c:v>0.65920800000000002</c:v>
                </c:pt>
                <c:pt idx="1410">
                  <c:v>0.65965200000000002</c:v>
                </c:pt>
                <c:pt idx="1411">
                  <c:v>0.66018900000000003</c:v>
                </c:pt>
                <c:pt idx="1412">
                  <c:v>0.66064100000000003</c:v>
                </c:pt>
                <c:pt idx="1413">
                  <c:v>0.66113100000000002</c:v>
                </c:pt>
                <c:pt idx="1414">
                  <c:v>0.66163300000000003</c:v>
                </c:pt>
                <c:pt idx="1415">
                  <c:v>0.66206399999999999</c:v>
                </c:pt>
                <c:pt idx="1416">
                  <c:v>0.66251499999999997</c:v>
                </c:pt>
                <c:pt idx="1417">
                  <c:v>0.66295499999999996</c:v>
                </c:pt>
                <c:pt idx="1418">
                  <c:v>0.66344499999999995</c:v>
                </c:pt>
                <c:pt idx="1419">
                  <c:v>0.66391</c:v>
                </c:pt>
                <c:pt idx="1420">
                  <c:v>0.664381</c:v>
                </c:pt>
                <c:pt idx="1421">
                  <c:v>0.664879</c:v>
                </c:pt>
                <c:pt idx="1422">
                  <c:v>0.66533100000000001</c:v>
                </c:pt>
                <c:pt idx="1423">
                  <c:v>0.66586900000000004</c:v>
                </c:pt>
                <c:pt idx="1424">
                  <c:v>0.66635699999999998</c:v>
                </c:pt>
                <c:pt idx="1425">
                  <c:v>0.66683099999999995</c:v>
                </c:pt>
                <c:pt idx="1426">
                  <c:v>0.66727700000000001</c:v>
                </c:pt>
                <c:pt idx="1427">
                  <c:v>0.66771400000000003</c:v>
                </c:pt>
                <c:pt idx="1428">
                  <c:v>0.66813900000000004</c:v>
                </c:pt>
                <c:pt idx="1429">
                  <c:v>0.66858099999999998</c:v>
                </c:pt>
                <c:pt idx="1430">
                  <c:v>0.66911100000000001</c:v>
                </c:pt>
                <c:pt idx="1431">
                  <c:v>0.66955399999999998</c:v>
                </c:pt>
                <c:pt idx="1432">
                  <c:v>0.66998199999999997</c:v>
                </c:pt>
                <c:pt idx="1433">
                  <c:v>0.67054599999999998</c:v>
                </c:pt>
                <c:pt idx="1434">
                  <c:v>0.67099500000000001</c:v>
                </c:pt>
                <c:pt idx="1435">
                  <c:v>0.671516</c:v>
                </c:pt>
                <c:pt idx="1436">
                  <c:v>0.67208800000000002</c:v>
                </c:pt>
                <c:pt idx="1437">
                  <c:v>0.67260699999999995</c:v>
                </c:pt>
                <c:pt idx="1438">
                  <c:v>0.67306299999999997</c:v>
                </c:pt>
                <c:pt idx="1439">
                  <c:v>0.67352000000000001</c:v>
                </c:pt>
                <c:pt idx="1440">
                  <c:v>0.673952</c:v>
                </c:pt>
                <c:pt idx="1441">
                  <c:v>0.67453399999999997</c:v>
                </c:pt>
                <c:pt idx="1442">
                  <c:v>0.67496599999999995</c:v>
                </c:pt>
                <c:pt idx="1443">
                  <c:v>0.67538200000000004</c:v>
                </c:pt>
                <c:pt idx="1444">
                  <c:v>0.67587299999999995</c:v>
                </c:pt>
                <c:pt idx="1445">
                  <c:v>0.676284</c:v>
                </c:pt>
                <c:pt idx="1446">
                  <c:v>0.67671499999999996</c:v>
                </c:pt>
                <c:pt idx="1447">
                  <c:v>0.67720199999999997</c:v>
                </c:pt>
                <c:pt idx="1448">
                  <c:v>0.67765900000000001</c:v>
                </c:pt>
                <c:pt idx="1449">
                  <c:v>0.67811600000000005</c:v>
                </c:pt>
                <c:pt idx="1450">
                  <c:v>0.678589</c:v>
                </c:pt>
                <c:pt idx="1451">
                  <c:v>0.67903500000000006</c:v>
                </c:pt>
                <c:pt idx="1452">
                  <c:v>0.67945699999999998</c:v>
                </c:pt>
                <c:pt idx="1453">
                  <c:v>0.67995399999999995</c:v>
                </c:pt>
                <c:pt idx="1454">
                  <c:v>0.68040999999999996</c:v>
                </c:pt>
                <c:pt idx="1455">
                  <c:v>0.68086500000000005</c:v>
                </c:pt>
                <c:pt idx="1456">
                  <c:v>0.68139799999999995</c:v>
                </c:pt>
                <c:pt idx="1457">
                  <c:v>0.68183499999999997</c:v>
                </c:pt>
                <c:pt idx="1458">
                  <c:v>0.68243399999999999</c:v>
                </c:pt>
                <c:pt idx="1459">
                  <c:v>0.68286000000000002</c:v>
                </c:pt>
                <c:pt idx="1460">
                  <c:v>0.68330100000000005</c:v>
                </c:pt>
                <c:pt idx="1461">
                  <c:v>0.683867</c:v>
                </c:pt>
                <c:pt idx="1462">
                  <c:v>0.68434600000000001</c:v>
                </c:pt>
                <c:pt idx="1463">
                  <c:v>0.68478399999999995</c:v>
                </c:pt>
                <c:pt idx="1464">
                  <c:v>0.68538900000000003</c:v>
                </c:pt>
                <c:pt idx="1465">
                  <c:v>0.685836</c:v>
                </c:pt>
                <c:pt idx="1466">
                  <c:v>0.68627300000000002</c:v>
                </c:pt>
                <c:pt idx="1467">
                  <c:v>0.68685099999999999</c:v>
                </c:pt>
                <c:pt idx="1468">
                  <c:v>0.68728299999999998</c:v>
                </c:pt>
                <c:pt idx="1469">
                  <c:v>0.68772100000000003</c:v>
                </c:pt>
                <c:pt idx="1470">
                  <c:v>0.68821100000000002</c:v>
                </c:pt>
                <c:pt idx="1471">
                  <c:v>0.68866000000000005</c:v>
                </c:pt>
                <c:pt idx="1472">
                  <c:v>0.68914200000000003</c:v>
                </c:pt>
                <c:pt idx="1473">
                  <c:v>0.68967999999999996</c:v>
                </c:pt>
                <c:pt idx="1474">
                  <c:v>0.69013500000000005</c:v>
                </c:pt>
                <c:pt idx="1475">
                  <c:v>0.69072199999999995</c:v>
                </c:pt>
                <c:pt idx="1476">
                  <c:v>0.69118900000000005</c:v>
                </c:pt>
                <c:pt idx="1477">
                  <c:v>0.691639</c:v>
                </c:pt>
                <c:pt idx="1478">
                  <c:v>0.69211100000000003</c:v>
                </c:pt>
                <c:pt idx="1479">
                  <c:v>0.69257899999999994</c:v>
                </c:pt>
                <c:pt idx="1480">
                  <c:v>0.69300399999999995</c:v>
                </c:pt>
                <c:pt idx="1481">
                  <c:v>0.69357100000000005</c:v>
                </c:pt>
                <c:pt idx="1482">
                  <c:v>0.694025</c:v>
                </c:pt>
                <c:pt idx="1483">
                  <c:v>0.69452499999999995</c:v>
                </c:pt>
                <c:pt idx="1484">
                  <c:v>0.69503400000000004</c:v>
                </c:pt>
                <c:pt idx="1485">
                  <c:v>0.69550800000000002</c:v>
                </c:pt>
                <c:pt idx="1486">
                  <c:v>0.69592299999999996</c:v>
                </c:pt>
                <c:pt idx="1487">
                  <c:v>0.69651099999999999</c:v>
                </c:pt>
                <c:pt idx="1488">
                  <c:v>0.69695200000000002</c:v>
                </c:pt>
                <c:pt idx="1489">
                  <c:v>0.69750599999999996</c:v>
                </c:pt>
                <c:pt idx="1490">
                  <c:v>0.69796800000000003</c:v>
                </c:pt>
                <c:pt idx="1491">
                  <c:v>0.69848399999999999</c:v>
                </c:pt>
                <c:pt idx="1492">
                  <c:v>0.69893499999999997</c:v>
                </c:pt>
                <c:pt idx="1493">
                  <c:v>0.69937199999999999</c:v>
                </c:pt>
                <c:pt idx="1494">
                  <c:v>0.69984800000000003</c:v>
                </c:pt>
                <c:pt idx="1495">
                  <c:v>0.700322</c:v>
                </c:pt>
                <c:pt idx="1496">
                  <c:v>0.70083300000000004</c:v>
                </c:pt>
                <c:pt idx="1497">
                  <c:v>0.70129699999999995</c:v>
                </c:pt>
                <c:pt idx="1498">
                  <c:v>0.70189800000000002</c:v>
                </c:pt>
                <c:pt idx="1499">
                  <c:v>0.70241200000000004</c:v>
                </c:pt>
                <c:pt idx="1500">
                  <c:v>0.70293600000000001</c:v>
                </c:pt>
                <c:pt idx="1501">
                  <c:v>0.70345599999999997</c:v>
                </c:pt>
                <c:pt idx="1502">
                  <c:v>0.70414399999999999</c:v>
                </c:pt>
                <c:pt idx="1503">
                  <c:v>0.70460800000000001</c:v>
                </c:pt>
                <c:pt idx="1504">
                  <c:v>0.70507200000000003</c:v>
                </c:pt>
                <c:pt idx="1505">
                  <c:v>0.70549200000000001</c:v>
                </c:pt>
                <c:pt idx="1506">
                  <c:v>0.70596499999999995</c:v>
                </c:pt>
                <c:pt idx="1507">
                  <c:v>0.70638599999999996</c:v>
                </c:pt>
                <c:pt idx="1508">
                  <c:v>0.70681499999999997</c:v>
                </c:pt>
                <c:pt idx="1509">
                  <c:v>0.70726</c:v>
                </c:pt>
                <c:pt idx="1510">
                  <c:v>0.70775600000000005</c:v>
                </c:pt>
                <c:pt idx="1511">
                  <c:v>0.70819699999999997</c:v>
                </c:pt>
                <c:pt idx="1512">
                  <c:v>0.70864899999999997</c:v>
                </c:pt>
                <c:pt idx="1513">
                  <c:v>0.70909900000000003</c:v>
                </c:pt>
                <c:pt idx="1514">
                  <c:v>0.70954499999999998</c:v>
                </c:pt>
                <c:pt idx="1515">
                  <c:v>0.71001700000000001</c:v>
                </c:pt>
                <c:pt idx="1516">
                  <c:v>0.710511</c:v>
                </c:pt>
                <c:pt idx="1517">
                  <c:v>0.71101999999999999</c:v>
                </c:pt>
                <c:pt idx="1518">
                  <c:v>0.71151699999999996</c:v>
                </c:pt>
                <c:pt idx="1519">
                  <c:v>0.71194400000000002</c:v>
                </c:pt>
                <c:pt idx="1520">
                  <c:v>0.71257999999999999</c:v>
                </c:pt>
                <c:pt idx="1521">
                  <c:v>0.71300399999999997</c:v>
                </c:pt>
                <c:pt idx="1522">
                  <c:v>0.71339200000000003</c:v>
                </c:pt>
                <c:pt idx="1523">
                  <c:v>0.71384400000000003</c:v>
                </c:pt>
                <c:pt idx="1524">
                  <c:v>0.71428599999999998</c:v>
                </c:pt>
                <c:pt idx="1525">
                  <c:v>0.71473699999999996</c:v>
                </c:pt>
                <c:pt idx="1526">
                  <c:v>0.71530000000000005</c:v>
                </c:pt>
                <c:pt idx="1527">
                  <c:v>0.71572899999999995</c:v>
                </c:pt>
                <c:pt idx="1528">
                  <c:v>0.71614800000000001</c:v>
                </c:pt>
                <c:pt idx="1529">
                  <c:v>0.716615</c:v>
                </c:pt>
                <c:pt idx="1530">
                  <c:v>0.71706700000000001</c:v>
                </c:pt>
                <c:pt idx="1531">
                  <c:v>0.71751200000000004</c:v>
                </c:pt>
                <c:pt idx="1532">
                  <c:v>0.71802299999999997</c:v>
                </c:pt>
                <c:pt idx="1533">
                  <c:v>0.71845999999999999</c:v>
                </c:pt>
                <c:pt idx="1534">
                  <c:v>0.71891499999999997</c:v>
                </c:pt>
                <c:pt idx="1535">
                  <c:v>0.71941500000000003</c:v>
                </c:pt>
                <c:pt idx="1536">
                  <c:v>0.71986600000000001</c:v>
                </c:pt>
                <c:pt idx="1537">
                  <c:v>0.72031100000000003</c:v>
                </c:pt>
                <c:pt idx="1538">
                  <c:v>0.72090799999999999</c:v>
                </c:pt>
                <c:pt idx="1539">
                  <c:v>0.72141599999999995</c:v>
                </c:pt>
                <c:pt idx="1540">
                  <c:v>0.72190100000000001</c:v>
                </c:pt>
                <c:pt idx="1541">
                  <c:v>0.72237499999999999</c:v>
                </c:pt>
                <c:pt idx="1542">
                  <c:v>0.72282999999999997</c:v>
                </c:pt>
                <c:pt idx="1543">
                  <c:v>0.72338499999999994</c:v>
                </c:pt>
                <c:pt idx="1544">
                  <c:v>0.72380999999999995</c:v>
                </c:pt>
                <c:pt idx="1545">
                  <c:v>0.72422900000000001</c:v>
                </c:pt>
                <c:pt idx="1546">
                  <c:v>0.72477100000000005</c:v>
                </c:pt>
                <c:pt idx="1547">
                  <c:v>0.72523700000000002</c:v>
                </c:pt>
                <c:pt idx="1548">
                  <c:v>0.72575699999999999</c:v>
                </c:pt>
                <c:pt idx="1549">
                  <c:v>0.72628099999999995</c:v>
                </c:pt>
                <c:pt idx="1550">
                  <c:v>0.726719</c:v>
                </c:pt>
                <c:pt idx="1551">
                  <c:v>0.72716400000000003</c:v>
                </c:pt>
                <c:pt idx="1552">
                  <c:v>0.72762700000000002</c:v>
                </c:pt>
                <c:pt idx="1553">
                  <c:v>0.72808399999999995</c:v>
                </c:pt>
                <c:pt idx="1554">
                  <c:v>0.72852700000000004</c:v>
                </c:pt>
                <c:pt idx="1555">
                  <c:v>0.72910799999999998</c:v>
                </c:pt>
                <c:pt idx="1556">
                  <c:v>0.729545</c:v>
                </c:pt>
                <c:pt idx="1557">
                  <c:v>0.72999800000000004</c:v>
                </c:pt>
                <c:pt idx="1558">
                  <c:v>0.73049299999999995</c:v>
                </c:pt>
                <c:pt idx="1559">
                  <c:v>0.73097500000000004</c:v>
                </c:pt>
                <c:pt idx="1560">
                  <c:v>0.73153299999999999</c:v>
                </c:pt>
                <c:pt idx="1561">
                  <c:v>0.73200100000000001</c:v>
                </c:pt>
                <c:pt idx="1562">
                  <c:v>0.73255199999999998</c:v>
                </c:pt>
                <c:pt idx="1563">
                  <c:v>0.73305799999999999</c:v>
                </c:pt>
                <c:pt idx="1564">
                  <c:v>0.73347600000000002</c:v>
                </c:pt>
                <c:pt idx="1565">
                  <c:v>0.73392800000000002</c:v>
                </c:pt>
                <c:pt idx="1566">
                  <c:v>0.73456600000000005</c:v>
                </c:pt>
                <c:pt idx="1567">
                  <c:v>0.73504899999999995</c:v>
                </c:pt>
                <c:pt idx="1568">
                  <c:v>0.73549600000000004</c:v>
                </c:pt>
                <c:pt idx="1569">
                  <c:v>0.736124</c:v>
                </c:pt>
                <c:pt idx="1570">
                  <c:v>0.73664099999999999</c:v>
                </c:pt>
                <c:pt idx="1571">
                  <c:v>0.73715200000000003</c:v>
                </c:pt>
                <c:pt idx="1572">
                  <c:v>0.73764799999999997</c:v>
                </c:pt>
                <c:pt idx="1573">
                  <c:v>0.73821599999999998</c:v>
                </c:pt>
                <c:pt idx="1574">
                  <c:v>0.73869200000000002</c:v>
                </c:pt>
                <c:pt idx="1575">
                  <c:v>0.73916499999999996</c:v>
                </c:pt>
                <c:pt idx="1576">
                  <c:v>0.73971299999999995</c:v>
                </c:pt>
                <c:pt idx="1577">
                  <c:v>0.74024699999999999</c:v>
                </c:pt>
                <c:pt idx="1578">
                  <c:v>0.74077000000000004</c:v>
                </c:pt>
                <c:pt idx="1579">
                  <c:v>0.74132399999999998</c:v>
                </c:pt>
                <c:pt idx="1580">
                  <c:v>0.74180900000000005</c:v>
                </c:pt>
                <c:pt idx="1581">
                  <c:v>0.74226700000000001</c:v>
                </c:pt>
                <c:pt idx="1582">
                  <c:v>0.74272099999999996</c:v>
                </c:pt>
                <c:pt idx="1583">
                  <c:v>0.74313499999999999</c:v>
                </c:pt>
                <c:pt idx="1584">
                  <c:v>0.74360499999999996</c:v>
                </c:pt>
                <c:pt idx="1585">
                  <c:v>0.74416800000000005</c:v>
                </c:pt>
                <c:pt idx="1586">
                  <c:v>0.74469300000000005</c:v>
                </c:pt>
                <c:pt idx="1587">
                  <c:v>0.74521000000000004</c:v>
                </c:pt>
                <c:pt idx="1588">
                  <c:v>0.74572300000000002</c:v>
                </c:pt>
                <c:pt idx="1589">
                  <c:v>0.74623399999999995</c:v>
                </c:pt>
                <c:pt idx="1590">
                  <c:v>0.74672099999999997</c:v>
                </c:pt>
                <c:pt idx="1591">
                  <c:v>0.74718600000000002</c:v>
                </c:pt>
                <c:pt idx="1592">
                  <c:v>0.74764600000000003</c:v>
                </c:pt>
                <c:pt idx="1593">
                  <c:v>0.748085</c:v>
                </c:pt>
                <c:pt idx="1594">
                  <c:v>0.74850399999999995</c:v>
                </c:pt>
                <c:pt idx="1595">
                  <c:v>0.74898399999999998</c:v>
                </c:pt>
                <c:pt idx="1596">
                  <c:v>0.74941100000000005</c:v>
                </c:pt>
                <c:pt idx="1597">
                  <c:v>0.74985800000000002</c:v>
                </c:pt>
                <c:pt idx="1598">
                  <c:v>0.75036199999999997</c:v>
                </c:pt>
                <c:pt idx="1599">
                  <c:v>0.75094499999999997</c:v>
                </c:pt>
                <c:pt idx="1600">
                  <c:v>0.751525</c:v>
                </c:pt>
                <c:pt idx="1601">
                  <c:v>0.75206099999999998</c:v>
                </c:pt>
                <c:pt idx="1602">
                  <c:v>0.75249699999999997</c:v>
                </c:pt>
                <c:pt idx="1603">
                  <c:v>0.75301600000000002</c:v>
                </c:pt>
                <c:pt idx="1604">
                  <c:v>0.75369299999999995</c:v>
                </c:pt>
                <c:pt idx="1605">
                  <c:v>0.75416300000000003</c:v>
                </c:pt>
                <c:pt idx="1606">
                  <c:v>0.75462600000000002</c:v>
                </c:pt>
                <c:pt idx="1607">
                  <c:v>0.75506300000000004</c:v>
                </c:pt>
                <c:pt idx="1608">
                  <c:v>0.75549699999999997</c:v>
                </c:pt>
                <c:pt idx="1609">
                  <c:v>0.75622800000000001</c:v>
                </c:pt>
                <c:pt idx="1610">
                  <c:v>0.75667700000000004</c:v>
                </c:pt>
                <c:pt idx="1611">
                  <c:v>0.75710299999999997</c:v>
                </c:pt>
                <c:pt idx="1612">
                  <c:v>0.75759500000000002</c:v>
                </c:pt>
                <c:pt idx="1613">
                  <c:v>0.75804300000000002</c:v>
                </c:pt>
                <c:pt idx="1614">
                  <c:v>0.75854200000000005</c:v>
                </c:pt>
                <c:pt idx="1615">
                  <c:v>0.75904099999999997</c:v>
                </c:pt>
                <c:pt idx="1616">
                  <c:v>0.75949599999999995</c:v>
                </c:pt>
                <c:pt idx="1617">
                  <c:v>0.75994300000000004</c:v>
                </c:pt>
                <c:pt idx="1618">
                  <c:v>0.76047900000000002</c:v>
                </c:pt>
                <c:pt idx="1619">
                  <c:v>0.76093500000000003</c:v>
                </c:pt>
                <c:pt idx="1620">
                  <c:v>0.76151000000000002</c:v>
                </c:pt>
                <c:pt idx="1621">
                  <c:v>0.76203100000000001</c:v>
                </c:pt>
                <c:pt idx="1622">
                  <c:v>0.76247200000000004</c:v>
                </c:pt>
                <c:pt idx="1623">
                  <c:v>0.76306399999999996</c:v>
                </c:pt>
                <c:pt idx="1624">
                  <c:v>0.76352500000000001</c:v>
                </c:pt>
                <c:pt idx="1625">
                  <c:v>0.76404899999999998</c:v>
                </c:pt>
                <c:pt idx="1626">
                  <c:v>0.76464600000000005</c:v>
                </c:pt>
                <c:pt idx="1627">
                  <c:v>0.76524599999999998</c:v>
                </c:pt>
                <c:pt idx="1628">
                  <c:v>0.76575899999999997</c:v>
                </c:pt>
                <c:pt idx="1629">
                  <c:v>0.76621799999999995</c:v>
                </c:pt>
                <c:pt idx="1630">
                  <c:v>0.76667300000000005</c:v>
                </c:pt>
                <c:pt idx="1631">
                  <c:v>0.76716700000000004</c:v>
                </c:pt>
                <c:pt idx="1632">
                  <c:v>0.76764100000000002</c:v>
                </c:pt>
                <c:pt idx="1633">
                  <c:v>0.76817000000000002</c:v>
                </c:pt>
                <c:pt idx="1634">
                  <c:v>0.76885199999999998</c:v>
                </c:pt>
                <c:pt idx="1635">
                  <c:v>0.76944299999999999</c:v>
                </c:pt>
                <c:pt idx="1636">
                  <c:v>0.76999600000000001</c:v>
                </c:pt>
                <c:pt idx="1637">
                  <c:v>0.77054999999999996</c:v>
                </c:pt>
                <c:pt idx="1638">
                  <c:v>0.77110100000000004</c:v>
                </c:pt>
                <c:pt idx="1639">
                  <c:v>0.77171500000000004</c:v>
                </c:pt>
                <c:pt idx="1640">
                  <c:v>0.77220999999999995</c:v>
                </c:pt>
                <c:pt idx="1641">
                  <c:v>0.77268099999999995</c:v>
                </c:pt>
                <c:pt idx="1642">
                  <c:v>0.77317999999999998</c:v>
                </c:pt>
                <c:pt idx="1643">
                  <c:v>0.77362699999999995</c:v>
                </c:pt>
                <c:pt idx="1644">
                  <c:v>0.77421399999999996</c:v>
                </c:pt>
                <c:pt idx="1645">
                  <c:v>0.774671</c:v>
                </c:pt>
                <c:pt idx="1646">
                  <c:v>0.77524199999999999</c:v>
                </c:pt>
                <c:pt idx="1647">
                  <c:v>0.77571800000000002</c:v>
                </c:pt>
                <c:pt idx="1648">
                  <c:v>0.77616300000000005</c:v>
                </c:pt>
                <c:pt idx="1649">
                  <c:v>0.77670899999999998</c:v>
                </c:pt>
                <c:pt idx="1650">
                  <c:v>0.77719800000000006</c:v>
                </c:pt>
                <c:pt idx="1651">
                  <c:v>0.77767699999999995</c:v>
                </c:pt>
                <c:pt idx="1652">
                  <c:v>0.77815599999999996</c:v>
                </c:pt>
                <c:pt idx="1653">
                  <c:v>0.77867900000000001</c:v>
                </c:pt>
                <c:pt idx="1654">
                  <c:v>0.77912400000000004</c:v>
                </c:pt>
                <c:pt idx="1655">
                  <c:v>0.77963300000000002</c:v>
                </c:pt>
                <c:pt idx="1656">
                  <c:v>0.78010000000000002</c:v>
                </c:pt>
                <c:pt idx="1657">
                  <c:v>0.78056400000000004</c:v>
                </c:pt>
                <c:pt idx="1658">
                  <c:v>0.78104700000000005</c:v>
                </c:pt>
                <c:pt idx="1659">
                  <c:v>0.78154199999999996</c:v>
                </c:pt>
                <c:pt idx="1660">
                  <c:v>0.78208500000000003</c:v>
                </c:pt>
                <c:pt idx="1661">
                  <c:v>0.78253799999999996</c:v>
                </c:pt>
                <c:pt idx="1662">
                  <c:v>0.78312499999999996</c:v>
                </c:pt>
                <c:pt idx="1663">
                  <c:v>0.78359299999999998</c:v>
                </c:pt>
                <c:pt idx="1664">
                  <c:v>0.78406100000000001</c:v>
                </c:pt>
                <c:pt idx="1665">
                  <c:v>0.78457600000000005</c:v>
                </c:pt>
                <c:pt idx="1666">
                  <c:v>0.78508299999999998</c:v>
                </c:pt>
                <c:pt idx="1667">
                  <c:v>0.78552100000000002</c:v>
                </c:pt>
                <c:pt idx="1668">
                  <c:v>0.78595899999999996</c:v>
                </c:pt>
                <c:pt idx="1669">
                  <c:v>0.78652999999999995</c:v>
                </c:pt>
                <c:pt idx="1670">
                  <c:v>0.78698500000000005</c:v>
                </c:pt>
                <c:pt idx="1671">
                  <c:v>0.787466</c:v>
                </c:pt>
                <c:pt idx="1672">
                  <c:v>0.787906</c:v>
                </c:pt>
                <c:pt idx="1673">
                  <c:v>0.788443</c:v>
                </c:pt>
                <c:pt idx="1674">
                  <c:v>0.78890499999999997</c:v>
                </c:pt>
                <c:pt idx="1675">
                  <c:v>0.789354</c:v>
                </c:pt>
                <c:pt idx="1676">
                  <c:v>0.78981100000000004</c:v>
                </c:pt>
                <c:pt idx="1677">
                  <c:v>0.79044099999999995</c:v>
                </c:pt>
                <c:pt idx="1678">
                  <c:v>0.79091800000000001</c:v>
                </c:pt>
                <c:pt idx="1679">
                  <c:v>0.79152100000000003</c:v>
                </c:pt>
                <c:pt idx="1680">
                  <c:v>0.79202399999999995</c:v>
                </c:pt>
                <c:pt idx="1681">
                  <c:v>0.79247599999999996</c:v>
                </c:pt>
                <c:pt idx="1682">
                  <c:v>0.79302300000000003</c:v>
                </c:pt>
                <c:pt idx="1683">
                  <c:v>0.79343900000000001</c:v>
                </c:pt>
                <c:pt idx="1684">
                  <c:v>0.79388700000000001</c:v>
                </c:pt>
                <c:pt idx="1685">
                  <c:v>0.79438200000000003</c:v>
                </c:pt>
                <c:pt idx="1686">
                  <c:v>0.79483000000000004</c:v>
                </c:pt>
                <c:pt idx="1687">
                  <c:v>0.79528399999999999</c:v>
                </c:pt>
                <c:pt idx="1688">
                  <c:v>0.79584299999999997</c:v>
                </c:pt>
                <c:pt idx="1689">
                  <c:v>0.79631300000000005</c:v>
                </c:pt>
                <c:pt idx="1690">
                  <c:v>0.79694399999999999</c:v>
                </c:pt>
                <c:pt idx="1691">
                  <c:v>0.79758399999999996</c:v>
                </c:pt>
                <c:pt idx="1692">
                  <c:v>0.79812700000000003</c:v>
                </c:pt>
                <c:pt idx="1693">
                  <c:v>0.79879500000000003</c:v>
                </c:pt>
                <c:pt idx="1694">
                  <c:v>0.79925400000000002</c:v>
                </c:pt>
                <c:pt idx="1695">
                  <c:v>0.79976800000000003</c:v>
                </c:pt>
                <c:pt idx="1696">
                  <c:v>0.80023699999999998</c:v>
                </c:pt>
                <c:pt idx="1697">
                  <c:v>0.80068799999999996</c:v>
                </c:pt>
                <c:pt idx="1698">
                  <c:v>0.80119799999999997</c:v>
                </c:pt>
                <c:pt idx="1699">
                  <c:v>0.80168700000000004</c:v>
                </c:pt>
                <c:pt idx="1700">
                  <c:v>0.80215199999999998</c:v>
                </c:pt>
                <c:pt idx="1701">
                  <c:v>0.80271499999999996</c:v>
                </c:pt>
                <c:pt idx="1702">
                  <c:v>0.80321600000000004</c:v>
                </c:pt>
                <c:pt idx="1703">
                  <c:v>0.80381999999999998</c:v>
                </c:pt>
                <c:pt idx="1704">
                  <c:v>0.80429700000000004</c:v>
                </c:pt>
                <c:pt idx="1705">
                  <c:v>0.80474400000000001</c:v>
                </c:pt>
                <c:pt idx="1706">
                  <c:v>0.80528500000000003</c:v>
                </c:pt>
                <c:pt idx="1707">
                  <c:v>0.80579699999999999</c:v>
                </c:pt>
                <c:pt idx="1708">
                  <c:v>0.80625100000000005</c:v>
                </c:pt>
                <c:pt idx="1709">
                  <c:v>0.80671700000000002</c:v>
                </c:pt>
                <c:pt idx="1710">
                  <c:v>0.80718900000000005</c:v>
                </c:pt>
                <c:pt idx="1711">
                  <c:v>0.80766499999999997</c:v>
                </c:pt>
                <c:pt idx="1712">
                  <c:v>0.80822000000000005</c:v>
                </c:pt>
                <c:pt idx="1713">
                  <c:v>0.80867199999999995</c:v>
                </c:pt>
                <c:pt idx="1714">
                  <c:v>0.80921500000000002</c:v>
                </c:pt>
                <c:pt idx="1715">
                  <c:v>0.80971499999999996</c:v>
                </c:pt>
                <c:pt idx="1716">
                  <c:v>0.810276</c:v>
                </c:pt>
                <c:pt idx="1717">
                  <c:v>0.81095700000000004</c:v>
                </c:pt>
                <c:pt idx="1718">
                  <c:v>0.81148699999999996</c:v>
                </c:pt>
                <c:pt idx="1719">
                  <c:v>0.81203899999999996</c:v>
                </c:pt>
                <c:pt idx="1720">
                  <c:v>0.81247599999999998</c:v>
                </c:pt>
                <c:pt idx="1721">
                  <c:v>0.812913</c:v>
                </c:pt>
                <c:pt idx="1722">
                  <c:v>0.813411</c:v>
                </c:pt>
                <c:pt idx="1723">
                  <c:v>0.81381499999999996</c:v>
                </c:pt>
                <c:pt idx="1724">
                  <c:v>0.81425000000000003</c:v>
                </c:pt>
                <c:pt idx="1725">
                  <c:v>0.81478499999999998</c:v>
                </c:pt>
                <c:pt idx="1726">
                  <c:v>0.81522300000000003</c:v>
                </c:pt>
                <c:pt idx="1727">
                  <c:v>0.81565500000000002</c:v>
                </c:pt>
                <c:pt idx="1728">
                  <c:v>0.81611199999999995</c:v>
                </c:pt>
                <c:pt idx="1729">
                  <c:v>0.81653299999999995</c:v>
                </c:pt>
                <c:pt idx="1730">
                  <c:v>0.81696400000000002</c:v>
                </c:pt>
                <c:pt idx="1731">
                  <c:v>0.81743200000000005</c:v>
                </c:pt>
                <c:pt idx="1732">
                  <c:v>0.81787600000000005</c:v>
                </c:pt>
                <c:pt idx="1733">
                  <c:v>0.81829700000000005</c:v>
                </c:pt>
                <c:pt idx="1734">
                  <c:v>0.81873399999999996</c:v>
                </c:pt>
                <c:pt idx="1735">
                  <c:v>0.81918899999999994</c:v>
                </c:pt>
                <c:pt idx="1736">
                  <c:v>0.81964300000000001</c:v>
                </c:pt>
                <c:pt idx="1737">
                  <c:v>0.82006400000000002</c:v>
                </c:pt>
                <c:pt idx="1738">
                  <c:v>0.82050100000000004</c:v>
                </c:pt>
                <c:pt idx="1739">
                  <c:v>0.82090399999999997</c:v>
                </c:pt>
                <c:pt idx="1740">
                  <c:v>0.82131900000000002</c:v>
                </c:pt>
                <c:pt idx="1741">
                  <c:v>0.82176899999999997</c:v>
                </c:pt>
                <c:pt idx="1742">
                  <c:v>0.82228100000000004</c:v>
                </c:pt>
                <c:pt idx="1743">
                  <c:v>0.82267100000000004</c:v>
                </c:pt>
                <c:pt idx="1744">
                  <c:v>0.82312099999999999</c:v>
                </c:pt>
                <c:pt idx="1745">
                  <c:v>0.82352000000000003</c:v>
                </c:pt>
                <c:pt idx="1746">
                  <c:v>0.82394800000000001</c:v>
                </c:pt>
                <c:pt idx="1747">
                  <c:v>0.82437400000000005</c:v>
                </c:pt>
                <c:pt idx="1748">
                  <c:v>0.82478700000000005</c:v>
                </c:pt>
                <c:pt idx="1749">
                  <c:v>0.82523000000000002</c:v>
                </c:pt>
                <c:pt idx="1750">
                  <c:v>0.82570600000000005</c:v>
                </c:pt>
                <c:pt idx="1751">
                  <c:v>0.82616299999999998</c:v>
                </c:pt>
                <c:pt idx="1752">
                  <c:v>0.82658699999999996</c:v>
                </c:pt>
                <c:pt idx="1753">
                  <c:v>0.82699299999999998</c:v>
                </c:pt>
                <c:pt idx="1754">
                  <c:v>0.82762899999999995</c:v>
                </c:pt>
                <c:pt idx="1755">
                  <c:v>0.82804800000000001</c:v>
                </c:pt>
                <c:pt idx="1756">
                  <c:v>0.82848699999999997</c:v>
                </c:pt>
                <c:pt idx="1757">
                  <c:v>0.82891899999999996</c:v>
                </c:pt>
                <c:pt idx="1758">
                  <c:v>0.82937499999999997</c:v>
                </c:pt>
                <c:pt idx="1759">
                  <c:v>0.82988399999999996</c:v>
                </c:pt>
                <c:pt idx="1760">
                  <c:v>0.83034799999999997</c:v>
                </c:pt>
                <c:pt idx="1761">
                  <c:v>0.83080699999999996</c:v>
                </c:pt>
                <c:pt idx="1762">
                  <c:v>0.83132200000000001</c:v>
                </c:pt>
                <c:pt idx="1763">
                  <c:v>0.83176600000000001</c:v>
                </c:pt>
                <c:pt idx="1764">
                  <c:v>0.83217600000000003</c:v>
                </c:pt>
                <c:pt idx="1765">
                  <c:v>0.83274199999999998</c:v>
                </c:pt>
                <c:pt idx="1766">
                  <c:v>0.83333699999999999</c:v>
                </c:pt>
                <c:pt idx="1767">
                  <c:v>0.83377400000000002</c:v>
                </c:pt>
                <c:pt idx="1768">
                  <c:v>0.83418300000000001</c:v>
                </c:pt>
                <c:pt idx="1769">
                  <c:v>0.834615</c:v>
                </c:pt>
                <c:pt idx="1770">
                  <c:v>0.83516500000000005</c:v>
                </c:pt>
                <c:pt idx="1771">
                  <c:v>0.83560500000000004</c:v>
                </c:pt>
                <c:pt idx="1772">
                  <c:v>0.83610600000000002</c:v>
                </c:pt>
                <c:pt idx="1773">
                  <c:v>0.83671399999999996</c:v>
                </c:pt>
                <c:pt idx="1774">
                  <c:v>0.83718499999999996</c:v>
                </c:pt>
                <c:pt idx="1775">
                  <c:v>0.83760999999999997</c:v>
                </c:pt>
                <c:pt idx="1776">
                  <c:v>0.83819100000000002</c:v>
                </c:pt>
                <c:pt idx="1777">
                  <c:v>0.83860100000000004</c:v>
                </c:pt>
                <c:pt idx="1778">
                  <c:v>0.83902699999999997</c:v>
                </c:pt>
                <c:pt idx="1779">
                  <c:v>0.83959600000000001</c:v>
                </c:pt>
                <c:pt idx="1780">
                  <c:v>0.84002299999999996</c:v>
                </c:pt>
                <c:pt idx="1781">
                  <c:v>0.84045599999999998</c:v>
                </c:pt>
                <c:pt idx="1782">
                  <c:v>0.84100299999999995</c:v>
                </c:pt>
                <c:pt idx="1783">
                  <c:v>0.84144300000000005</c:v>
                </c:pt>
                <c:pt idx="1784">
                  <c:v>0.84195699999999996</c:v>
                </c:pt>
                <c:pt idx="1785">
                  <c:v>0.84240000000000004</c:v>
                </c:pt>
                <c:pt idx="1786">
                  <c:v>0.84282299999999999</c:v>
                </c:pt>
                <c:pt idx="1787">
                  <c:v>0.84335899999999997</c:v>
                </c:pt>
                <c:pt idx="1788">
                  <c:v>0.843781</c:v>
                </c:pt>
                <c:pt idx="1789">
                  <c:v>0.84425499999999998</c:v>
                </c:pt>
                <c:pt idx="1790">
                  <c:v>0.84467999999999999</c:v>
                </c:pt>
                <c:pt idx="1791">
                  <c:v>0.845113</c:v>
                </c:pt>
                <c:pt idx="1792">
                  <c:v>0.845522</c:v>
                </c:pt>
                <c:pt idx="1793">
                  <c:v>0.84605200000000003</c:v>
                </c:pt>
                <c:pt idx="1794">
                  <c:v>0.84648100000000004</c:v>
                </c:pt>
                <c:pt idx="1795">
                  <c:v>0.84692699999999999</c:v>
                </c:pt>
                <c:pt idx="1796">
                  <c:v>0.84745000000000004</c:v>
                </c:pt>
                <c:pt idx="1797">
                  <c:v>0.84789199999999998</c:v>
                </c:pt>
                <c:pt idx="1798">
                  <c:v>0.84833599999999998</c:v>
                </c:pt>
                <c:pt idx="1799">
                  <c:v>0.84893600000000002</c:v>
                </c:pt>
                <c:pt idx="1800">
                  <c:v>0.84936599999999995</c:v>
                </c:pt>
                <c:pt idx="1801">
                  <c:v>0.84982100000000005</c:v>
                </c:pt>
                <c:pt idx="1802">
                  <c:v>0.85026800000000002</c:v>
                </c:pt>
                <c:pt idx="1803">
                  <c:v>0.85075100000000003</c:v>
                </c:pt>
                <c:pt idx="1804">
                  <c:v>0.85122399999999998</c:v>
                </c:pt>
                <c:pt idx="1805">
                  <c:v>0.85168600000000005</c:v>
                </c:pt>
                <c:pt idx="1806">
                  <c:v>0.85211499999999996</c:v>
                </c:pt>
                <c:pt idx="1807">
                  <c:v>0.85257300000000003</c:v>
                </c:pt>
                <c:pt idx="1808">
                  <c:v>0.853078</c:v>
                </c:pt>
                <c:pt idx="1809">
                  <c:v>0.85358000000000001</c:v>
                </c:pt>
                <c:pt idx="1810">
                  <c:v>0.854074</c:v>
                </c:pt>
                <c:pt idx="1811">
                  <c:v>0.85454699999999995</c:v>
                </c:pt>
                <c:pt idx="1812">
                  <c:v>0.85499899999999995</c:v>
                </c:pt>
                <c:pt idx="1813">
                  <c:v>0.85559300000000005</c:v>
                </c:pt>
                <c:pt idx="1814">
                  <c:v>0.856043</c:v>
                </c:pt>
                <c:pt idx="1815">
                  <c:v>0.85648899999999994</c:v>
                </c:pt>
                <c:pt idx="1816">
                  <c:v>0.856985</c:v>
                </c:pt>
                <c:pt idx="1817">
                  <c:v>0.85742200000000002</c:v>
                </c:pt>
                <c:pt idx="1818">
                  <c:v>0.85786200000000001</c:v>
                </c:pt>
                <c:pt idx="1819">
                  <c:v>0.85831599999999997</c:v>
                </c:pt>
                <c:pt idx="1820">
                  <c:v>0.85877400000000004</c:v>
                </c:pt>
                <c:pt idx="1821">
                  <c:v>0.859213</c:v>
                </c:pt>
                <c:pt idx="1822">
                  <c:v>0.85968699999999998</c:v>
                </c:pt>
                <c:pt idx="1823">
                  <c:v>0.86010699999999995</c:v>
                </c:pt>
                <c:pt idx="1824">
                  <c:v>0.86054600000000003</c:v>
                </c:pt>
                <c:pt idx="1825">
                  <c:v>0.86104800000000004</c:v>
                </c:pt>
                <c:pt idx="1826">
                  <c:v>0.86152600000000001</c:v>
                </c:pt>
                <c:pt idx="1827">
                  <c:v>0.86197199999999996</c:v>
                </c:pt>
                <c:pt idx="1828">
                  <c:v>0.862425</c:v>
                </c:pt>
                <c:pt idx="1829">
                  <c:v>0.86287199999999997</c:v>
                </c:pt>
                <c:pt idx="1830">
                  <c:v>0.86340300000000003</c:v>
                </c:pt>
                <c:pt idx="1831">
                  <c:v>0.86394499999999996</c:v>
                </c:pt>
                <c:pt idx="1832">
                  <c:v>0.864367</c:v>
                </c:pt>
                <c:pt idx="1833">
                  <c:v>0.86480900000000005</c:v>
                </c:pt>
                <c:pt idx="1834">
                  <c:v>0.86523899999999998</c:v>
                </c:pt>
                <c:pt idx="1835">
                  <c:v>0.86569700000000005</c:v>
                </c:pt>
                <c:pt idx="1836">
                  <c:v>0.86613799999999996</c:v>
                </c:pt>
                <c:pt idx="1837">
                  <c:v>0.86675800000000003</c:v>
                </c:pt>
                <c:pt idx="1838">
                  <c:v>0.86718700000000004</c:v>
                </c:pt>
                <c:pt idx="1839">
                  <c:v>0.86763199999999996</c:v>
                </c:pt>
                <c:pt idx="1840">
                  <c:v>0.86808700000000005</c:v>
                </c:pt>
                <c:pt idx="1841">
                  <c:v>0.86852300000000004</c:v>
                </c:pt>
                <c:pt idx="1842">
                  <c:v>0.86894000000000005</c:v>
                </c:pt>
                <c:pt idx="1843">
                  <c:v>0.86948800000000004</c:v>
                </c:pt>
                <c:pt idx="1844">
                  <c:v>0.86991499999999999</c:v>
                </c:pt>
                <c:pt idx="1845">
                  <c:v>0.87038199999999999</c:v>
                </c:pt>
                <c:pt idx="1846">
                  <c:v>0.87096700000000005</c:v>
                </c:pt>
                <c:pt idx="1847">
                  <c:v>0.87148099999999995</c:v>
                </c:pt>
                <c:pt idx="1848">
                  <c:v>0.87202400000000002</c:v>
                </c:pt>
                <c:pt idx="1849">
                  <c:v>0.87257099999999999</c:v>
                </c:pt>
                <c:pt idx="1850">
                  <c:v>0.873143</c:v>
                </c:pt>
                <c:pt idx="1851">
                  <c:v>0.87370599999999998</c:v>
                </c:pt>
                <c:pt idx="1852">
                  <c:v>0.874143</c:v>
                </c:pt>
                <c:pt idx="1853">
                  <c:v>0.87465999999999999</c:v>
                </c:pt>
                <c:pt idx="1854">
                  <c:v>0.87510900000000003</c:v>
                </c:pt>
                <c:pt idx="1855">
                  <c:v>0.87554900000000002</c:v>
                </c:pt>
                <c:pt idx="1856">
                  <c:v>0.87607400000000002</c:v>
                </c:pt>
                <c:pt idx="1857">
                  <c:v>0.87650899999999998</c:v>
                </c:pt>
                <c:pt idx="1858">
                  <c:v>0.87695699999999999</c:v>
                </c:pt>
                <c:pt idx="1859">
                  <c:v>0.87755899999999998</c:v>
                </c:pt>
                <c:pt idx="1860">
                  <c:v>0.87804800000000005</c:v>
                </c:pt>
                <c:pt idx="1861">
                  <c:v>0.87853999999999999</c:v>
                </c:pt>
                <c:pt idx="1862">
                  <c:v>0.879027</c:v>
                </c:pt>
                <c:pt idx="1863">
                  <c:v>0.87947200000000003</c:v>
                </c:pt>
                <c:pt idx="1864">
                  <c:v>0.87996799999999997</c:v>
                </c:pt>
                <c:pt idx="1865">
                  <c:v>0.88050899999999999</c:v>
                </c:pt>
                <c:pt idx="1866">
                  <c:v>0.88095800000000002</c:v>
                </c:pt>
                <c:pt idx="1867">
                  <c:v>0.88156100000000004</c:v>
                </c:pt>
                <c:pt idx="1868">
                  <c:v>0.88200999999999996</c:v>
                </c:pt>
                <c:pt idx="1869">
                  <c:v>0.88244400000000001</c:v>
                </c:pt>
                <c:pt idx="1870">
                  <c:v>0.88287400000000005</c:v>
                </c:pt>
                <c:pt idx="1871">
                  <c:v>0.88331000000000004</c:v>
                </c:pt>
                <c:pt idx="1872">
                  <c:v>0.88371500000000003</c:v>
                </c:pt>
                <c:pt idx="1873">
                  <c:v>0.88434400000000002</c:v>
                </c:pt>
                <c:pt idx="1874">
                  <c:v>0.88478400000000001</c:v>
                </c:pt>
                <c:pt idx="1875">
                  <c:v>0.885239</c:v>
                </c:pt>
                <c:pt idx="1876">
                  <c:v>0.88578699999999999</c:v>
                </c:pt>
                <c:pt idx="1877">
                  <c:v>0.88622400000000001</c:v>
                </c:pt>
                <c:pt idx="1878">
                  <c:v>0.88669200000000004</c:v>
                </c:pt>
                <c:pt idx="1879">
                  <c:v>0.88725100000000001</c:v>
                </c:pt>
                <c:pt idx="1880">
                  <c:v>0.88773000000000002</c:v>
                </c:pt>
                <c:pt idx="1881">
                  <c:v>0.88836499999999996</c:v>
                </c:pt>
                <c:pt idx="1882">
                  <c:v>0.88887700000000003</c:v>
                </c:pt>
                <c:pt idx="1883">
                  <c:v>0.889374</c:v>
                </c:pt>
                <c:pt idx="1884">
                  <c:v>0.88983999999999996</c:v>
                </c:pt>
                <c:pt idx="1885">
                  <c:v>0.89032699999999998</c:v>
                </c:pt>
                <c:pt idx="1886">
                  <c:v>0.890822</c:v>
                </c:pt>
                <c:pt idx="1887">
                  <c:v>0.89139699999999999</c:v>
                </c:pt>
                <c:pt idx="1888">
                  <c:v>0.89185999999999999</c:v>
                </c:pt>
                <c:pt idx="1889">
                  <c:v>0.89241099999999995</c:v>
                </c:pt>
                <c:pt idx="1890">
                  <c:v>0.89285400000000004</c:v>
                </c:pt>
                <c:pt idx="1891">
                  <c:v>0.89329899999999995</c:v>
                </c:pt>
                <c:pt idx="1892">
                  <c:v>0.89375599999999999</c:v>
                </c:pt>
                <c:pt idx="1893">
                  <c:v>0.89423200000000003</c:v>
                </c:pt>
                <c:pt idx="1894">
                  <c:v>0.89468300000000001</c:v>
                </c:pt>
                <c:pt idx="1895">
                  <c:v>0.89525900000000003</c:v>
                </c:pt>
                <c:pt idx="1896">
                  <c:v>0.89576900000000004</c:v>
                </c:pt>
                <c:pt idx="1897">
                  <c:v>0.89621899999999999</c:v>
                </c:pt>
                <c:pt idx="1898">
                  <c:v>0.89665899999999998</c:v>
                </c:pt>
                <c:pt idx="1899">
                  <c:v>0.89722100000000005</c:v>
                </c:pt>
                <c:pt idx="1900">
                  <c:v>0.89777799999999996</c:v>
                </c:pt>
                <c:pt idx="1901">
                  <c:v>0.89825100000000002</c:v>
                </c:pt>
                <c:pt idx="1902">
                  <c:v>0.89872099999999999</c:v>
                </c:pt>
                <c:pt idx="1903">
                  <c:v>0.89930100000000002</c:v>
                </c:pt>
                <c:pt idx="1904">
                  <c:v>0.89975499999999997</c:v>
                </c:pt>
                <c:pt idx="1905">
                  <c:v>0.90017400000000003</c:v>
                </c:pt>
                <c:pt idx="1906">
                  <c:v>0.90066299999999999</c:v>
                </c:pt>
                <c:pt idx="1907">
                  <c:v>0.90111200000000002</c:v>
                </c:pt>
                <c:pt idx="1908">
                  <c:v>0.90155799999999997</c:v>
                </c:pt>
                <c:pt idx="1909">
                  <c:v>0.90202899999999997</c:v>
                </c:pt>
                <c:pt idx="1910">
                  <c:v>0.90247100000000002</c:v>
                </c:pt>
                <c:pt idx="1911">
                  <c:v>0.90295499999999995</c:v>
                </c:pt>
                <c:pt idx="1912">
                  <c:v>0.90343300000000004</c:v>
                </c:pt>
                <c:pt idx="1913">
                  <c:v>0.90389299999999995</c:v>
                </c:pt>
                <c:pt idx="1914">
                  <c:v>0.90437599999999996</c:v>
                </c:pt>
                <c:pt idx="1915">
                  <c:v>0.90484100000000001</c:v>
                </c:pt>
                <c:pt idx="1916">
                  <c:v>0.90535100000000002</c:v>
                </c:pt>
                <c:pt idx="1917">
                  <c:v>0.90578999999999998</c:v>
                </c:pt>
                <c:pt idx="1918">
                  <c:v>0.90634300000000001</c:v>
                </c:pt>
                <c:pt idx="1919">
                  <c:v>0.90677600000000003</c:v>
                </c:pt>
                <c:pt idx="1920">
                  <c:v>0.90721799999999997</c:v>
                </c:pt>
                <c:pt idx="1921">
                  <c:v>0.90779200000000004</c:v>
                </c:pt>
                <c:pt idx="1922">
                  <c:v>0.90824700000000003</c:v>
                </c:pt>
                <c:pt idx="1923">
                  <c:v>0.90879500000000002</c:v>
                </c:pt>
                <c:pt idx="1924">
                  <c:v>0.90924099999999997</c:v>
                </c:pt>
                <c:pt idx="1925">
                  <c:v>0.90971599999999997</c:v>
                </c:pt>
                <c:pt idx="1926">
                  <c:v>0.91032000000000002</c:v>
                </c:pt>
                <c:pt idx="1927">
                  <c:v>0.91078400000000004</c:v>
                </c:pt>
                <c:pt idx="1928">
                  <c:v>0.91124000000000005</c:v>
                </c:pt>
                <c:pt idx="1929">
                  <c:v>0.91173000000000004</c:v>
                </c:pt>
                <c:pt idx="1930">
                  <c:v>0.91216600000000003</c:v>
                </c:pt>
                <c:pt idx="1931">
                  <c:v>0.912632</c:v>
                </c:pt>
                <c:pt idx="1932">
                  <c:v>0.91315800000000003</c:v>
                </c:pt>
                <c:pt idx="1933">
                  <c:v>0.91357900000000003</c:v>
                </c:pt>
                <c:pt idx="1934">
                  <c:v>0.91404600000000003</c:v>
                </c:pt>
                <c:pt idx="1935">
                  <c:v>0.91459199999999996</c:v>
                </c:pt>
                <c:pt idx="1936">
                  <c:v>0.91520100000000004</c:v>
                </c:pt>
                <c:pt idx="1937">
                  <c:v>0.91586299999999998</c:v>
                </c:pt>
                <c:pt idx="1938">
                  <c:v>0.916601</c:v>
                </c:pt>
                <c:pt idx="1939">
                  <c:v>0.91716200000000003</c:v>
                </c:pt>
                <c:pt idx="1940">
                  <c:v>0.917744</c:v>
                </c:pt>
                <c:pt idx="1941">
                  <c:v>0.91840200000000005</c:v>
                </c:pt>
                <c:pt idx="1942">
                  <c:v>0.91890499999999997</c:v>
                </c:pt>
                <c:pt idx="1943">
                  <c:v>0.91933299999999996</c:v>
                </c:pt>
                <c:pt idx="1944">
                  <c:v>0.91981500000000005</c:v>
                </c:pt>
                <c:pt idx="1945">
                  <c:v>0.92038500000000001</c:v>
                </c:pt>
                <c:pt idx="1946">
                  <c:v>0.92084299999999997</c:v>
                </c:pt>
                <c:pt idx="1947">
                  <c:v>0.92133799999999999</c:v>
                </c:pt>
                <c:pt idx="1948">
                  <c:v>0.92176999999999998</c:v>
                </c:pt>
                <c:pt idx="1949">
                  <c:v>0.92223500000000003</c:v>
                </c:pt>
                <c:pt idx="1950">
                  <c:v>0.92269000000000001</c:v>
                </c:pt>
                <c:pt idx="1951">
                  <c:v>0.92319399999999996</c:v>
                </c:pt>
                <c:pt idx="1952">
                  <c:v>0.92375099999999999</c:v>
                </c:pt>
                <c:pt idx="1953">
                  <c:v>0.924261</c:v>
                </c:pt>
                <c:pt idx="1954">
                  <c:v>0.92468499999999998</c:v>
                </c:pt>
                <c:pt idx="1955">
                  <c:v>0.92518100000000003</c:v>
                </c:pt>
                <c:pt idx="1956">
                  <c:v>0.92574000000000001</c:v>
                </c:pt>
                <c:pt idx="1957">
                  <c:v>0.92617799999999995</c:v>
                </c:pt>
                <c:pt idx="1958">
                  <c:v>0.92662800000000001</c:v>
                </c:pt>
                <c:pt idx="1959">
                  <c:v>0.92708199999999996</c:v>
                </c:pt>
                <c:pt idx="1960">
                  <c:v>0.92766999999999999</c:v>
                </c:pt>
                <c:pt idx="1961">
                  <c:v>0.92815499999999995</c:v>
                </c:pt>
                <c:pt idx="1962">
                  <c:v>0.92860500000000001</c:v>
                </c:pt>
                <c:pt idx="1963">
                  <c:v>0.92905300000000002</c:v>
                </c:pt>
                <c:pt idx="1964">
                  <c:v>0.92965299999999995</c:v>
                </c:pt>
                <c:pt idx="1965">
                  <c:v>0.93010800000000005</c:v>
                </c:pt>
                <c:pt idx="1966">
                  <c:v>0.93068200000000001</c:v>
                </c:pt>
                <c:pt idx="1967">
                  <c:v>0.93116500000000002</c:v>
                </c:pt>
                <c:pt idx="1968">
                  <c:v>0.93160100000000001</c:v>
                </c:pt>
                <c:pt idx="1969">
                  <c:v>0.93213000000000001</c:v>
                </c:pt>
                <c:pt idx="1970">
                  <c:v>0.93258700000000005</c:v>
                </c:pt>
                <c:pt idx="1971">
                  <c:v>0.93303899999999995</c:v>
                </c:pt>
                <c:pt idx="1972">
                  <c:v>0.93352500000000005</c:v>
                </c:pt>
                <c:pt idx="1973">
                  <c:v>0.93395899999999998</c:v>
                </c:pt>
                <c:pt idx="1974">
                  <c:v>0.93440299999999998</c:v>
                </c:pt>
                <c:pt idx="1975">
                  <c:v>0.93505199999999999</c:v>
                </c:pt>
                <c:pt idx="1976">
                  <c:v>0.93557500000000005</c:v>
                </c:pt>
                <c:pt idx="1977">
                  <c:v>0.93605799999999995</c:v>
                </c:pt>
                <c:pt idx="1978">
                  <c:v>0.93650599999999995</c:v>
                </c:pt>
                <c:pt idx="1979">
                  <c:v>0.93700300000000003</c:v>
                </c:pt>
                <c:pt idx="1980">
                  <c:v>0.93763099999999999</c:v>
                </c:pt>
                <c:pt idx="1981">
                  <c:v>0.93814900000000001</c:v>
                </c:pt>
                <c:pt idx="1982">
                  <c:v>0.93872100000000003</c:v>
                </c:pt>
                <c:pt idx="1983">
                  <c:v>0.93915000000000004</c:v>
                </c:pt>
                <c:pt idx="1984">
                  <c:v>0.93960299999999997</c:v>
                </c:pt>
                <c:pt idx="1985">
                  <c:v>0.94005000000000005</c:v>
                </c:pt>
                <c:pt idx="1986">
                  <c:v>0.94050999999999996</c:v>
                </c:pt>
                <c:pt idx="1987">
                  <c:v>0.940944</c:v>
                </c:pt>
                <c:pt idx="1988">
                  <c:v>0.94139200000000001</c:v>
                </c:pt>
                <c:pt idx="1989">
                  <c:v>0.94185200000000002</c:v>
                </c:pt>
                <c:pt idx="1990">
                  <c:v>0.94228900000000004</c:v>
                </c:pt>
                <c:pt idx="1991">
                  <c:v>0.94276599999999999</c:v>
                </c:pt>
                <c:pt idx="1992">
                  <c:v>0.94318900000000006</c:v>
                </c:pt>
                <c:pt idx="1993">
                  <c:v>0.94357899999999995</c:v>
                </c:pt>
                <c:pt idx="1994">
                  <c:v>0.94403300000000001</c:v>
                </c:pt>
                <c:pt idx="1995">
                  <c:v>0.94455699999999998</c:v>
                </c:pt>
                <c:pt idx="1996">
                  <c:v>0.94509900000000002</c:v>
                </c:pt>
                <c:pt idx="1997">
                  <c:v>0.94565399999999999</c:v>
                </c:pt>
                <c:pt idx="1998">
                  <c:v>0.94613800000000003</c:v>
                </c:pt>
                <c:pt idx="1999">
                  <c:v>0.94655299999999998</c:v>
                </c:pt>
                <c:pt idx="2000">
                  <c:v>0.94704699999999997</c:v>
                </c:pt>
                <c:pt idx="2001">
                  <c:v>0.94757999999999998</c:v>
                </c:pt>
                <c:pt idx="2002">
                  <c:v>0.94802900000000001</c:v>
                </c:pt>
                <c:pt idx="2003">
                  <c:v>0.94847999999999999</c:v>
                </c:pt>
                <c:pt idx="2004">
                  <c:v>0.94909399999999999</c:v>
                </c:pt>
                <c:pt idx="2005">
                  <c:v>0.94958500000000001</c:v>
                </c:pt>
                <c:pt idx="2006">
                  <c:v>0.95007200000000003</c:v>
                </c:pt>
                <c:pt idx="2007">
                  <c:v>0.95055900000000004</c:v>
                </c:pt>
                <c:pt idx="2008">
                  <c:v>0.951152</c:v>
                </c:pt>
                <c:pt idx="2009">
                  <c:v>0.95163600000000004</c:v>
                </c:pt>
                <c:pt idx="2010">
                  <c:v>0.95204699999999998</c:v>
                </c:pt>
                <c:pt idx="2011">
                  <c:v>0.95255599999999996</c:v>
                </c:pt>
                <c:pt idx="2012">
                  <c:v>0.95301599999999997</c:v>
                </c:pt>
                <c:pt idx="2013">
                  <c:v>0.95345800000000003</c:v>
                </c:pt>
                <c:pt idx="2014">
                  <c:v>0.95408199999999999</c:v>
                </c:pt>
                <c:pt idx="2015">
                  <c:v>0.95456600000000003</c:v>
                </c:pt>
                <c:pt idx="2016">
                  <c:v>0.95501599999999998</c:v>
                </c:pt>
                <c:pt idx="2017">
                  <c:v>0.95554600000000001</c:v>
                </c:pt>
                <c:pt idx="2018">
                  <c:v>0.95601899999999995</c:v>
                </c:pt>
                <c:pt idx="2019">
                  <c:v>0.95645500000000006</c:v>
                </c:pt>
                <c:pt idx="2020">
                  <c:v>0.95691199999999998</c:v>
                </c:pt>
                <c:pt idx="2021">
                  <c:v>0.95736299999999996</c:v>
                </c:pt>
                <c:pt idx="2022">
                  <c:v>0.95782699999999998</c:v>
                </c:pt>
                <c:pt idx="2023">
                  <c:v>0.958287</c:v>
                </c:pt>
                <c:pt idx="2024">
                  <c:v>0.95873799999999998</c:v>
                </c:pt>
                <c:pt idx="2025">
                  <c:v>0.95917799999999998</c:v>
                </c:pt>
                <c:pt idx="2026">
                  <c:v>0.95961799999999997</c:v>
                </c:pt>
                <c:pt idx="2027">
                  <c:v>0.96004999999999996</c:v>
                </c:pt>
                <c:pt idx="2028">
                  <c:v>0.96047400000000005</c:v>
                </c:pt>
                <c:pt idx="2029">
                  <c:v>0.96089899999999995</c:v>
                </c:pt>
                <c:pt idx="2030">
                  <c:v>0.96131800000000001</c:v>
                </c:pt>
                <c:pt idx="2031">
                  <c:v>0.96172400000000002</c:v>
                </c:pt>
                <c:pt idx="2032">
                  <c:v>0.96221000000000001</c:v>
                </c:pt>
                <c:pt idx="2033">
                  <c:v>0.96262899999999996</c:v>
                </c:pt>
                <c:pt idx="2034">
                  <c:v>0.96309599999999995</c:v>
                </c:pt>
                <c:pt idx="2035">
                  <c:v>0.96362199999999998</c:v>
                </c:pt>
                <c:pt idx="2036">
                  <c:v>0.96408400000000005</c:v>
                </c:pt>
                <c:pt idx="2037">
                  <c:v>0.96461300000000005</c:v>
                </c:pt>
                <c:pt idx="2038">
                  <c:v>0.96514599999999995</c:v>
                </c:pt>
                <c:pt idx="2039">
                  <c:v>0.96568100000000001</c:v>
                </c:pt>
                <c:pt idx="2040">
                  <c:v>0.96616100000000005</c:v>
                </c:pt>
                <c:pt idx="2041">
                  <c:v>0.96667800000000004</c:v>
                </c:pt>
                <c:pt idx="2042">
                  <c:v>0.96710200000000002</c:v>
                </c:pt>
                <c:pt idx="2043">
                  <c:v>0.96762099999999995</c:v>
                </c:pt>
                <c:pt idx="2044">
                  <c:v>0.96808399999999994</c:v>
                </c:pt>
                <c:pt idx="2045">
                  <c:v>0.96851699999999996</c:v>
                </c:pt>
                <c:pt idx="2046">
                  <c:v>0.96904400000000002</c:v>
                </c:pt>
                <c:pt idx="2047">
                  <c:v>0.96950999999999998</c:v>
                </c:pt>
                <c:pt idx="2048">
                  <c:v>0.97005799999999998</c:v>
                </c:pt>
                <c:pt idx="2049">
                  <c:v>0.97052899999999998</c:v>
                </c:pt>
                <c:pt idx="2050">
                  <c:v>0.97097900000000004</c:v>
                </c:pt>
                <c:pt idx="2051">
                  <c:v>0.97150800000000004</c:v>
                </c:pt>
                <c:pt idx="2052">
                  <c:v>0.97198200000000001</c:v>
                </c:pt>
                <c:pt idx="2053">
                  <c:v>0.972472</c:v>
                </c:pt>
                <c:pt idx="2054">
                  <c:v>0.97292500000000004</c:v>
                </c:pt>
                <c:pt idx="2055">
                  <c:v>0.97336500000000004</c:v>
                </c:pt>
                <c:pt idx="2056">
                  <c:v>0.97380800000000001</c:v>
                </c:pt>
                <c:pt idx="2057">
                  <c:v>0.97428300000000001</c:v>
                </c:pt>
                <c:pt idx="2058">
                  <c:v>0.97473500000000002</c:v>
                </c:pt>
                <c:pt idx="2059">
                  <c:v>0.975186</c:v>
                </c:pt>
                <c:pt idx="2060">
                  <c:v>0.97569300000000003</c:v>
                </c:pt>
                <c:pt idx="2061">
                  <c:v>0.97611999999999999</c:v>
                </c:pt>
                <c:pt idx="2062">
                  <c:v>0.97657499999999997</c:v>
                </c:pt>
                <c:pt idx="2063">
                  <c:v>0.97705299999999995</c:v>
                </c:pt>
                <c:pt idx="2064">
                  <c:v>0.97748500000000005</c:v>
                </c:pt>
                <c:pt idx="2065">
                  <c:v>0.97798799999999997</c:v>
                </c:pt>
                <c:pt idx="2066">
                  <c:v>0.97845899999999997</c:v>
                </c:pt>
                <c:pt idx="2067">
                  <c:v>0.97888600000000003</c:v>
                </c:pt>
                <c:pt idx="2068">
                  <c:v>0.97933800000000004</c:v>
                </c:pt>
                <c:pt idx="2069">
                  <c:v>0.979792</c:v>
                </c:pt>
                <c:pt idx="2070">
                  <c:v>0.98022799999999999</c:v>
                </c:pt>
                <c:pt idx="2071">
                  <c:v>0.98067800000000005</c:v>
                </c:pt>
                <c:pt idx="2072">
                  <c:v>0.98114299999999999</c:v>
                </c:pt>
                <c:pt idx="2073">
                  <c:v>0.98157499999999998</c:v>
                </c:pt>
                <c:pt idx="2074">
                  <c:v>0.98201899999999998</c:v>
                </c:pt>
                <c:pt idx="2075">
                  <c:v>0.98246800000000001</c:v>
                </c:pt>
                <c:pt idx="2076">
                  <c:v>0.98289800000000005</c:v>
                </c:pt>
                <c:pt idx="2077">
                  <c:v>0.98338300000000001</c:v>
                </c:pt>
                <c:pt idx="2078">
                  <c:v>0.98385100000000003</c:v>
                </c:pt>
                <c:pt idx="2079">
                  <c:v>0.984321</c:v>
                </c:pt>
                <c:pt idx="2080">
                  <c:v>0.98477300000000001</c:v>
                </c:pt>
                <c:pt idx="2081">
                  <c:v>0.98537200000000003</c:v>
                </c:pt>
                <c:pt idx="2082">
                  <c:v>0.98590199999999995</c:v>
                </c:pt>
                <c:pt idx="2083">
                  <c:v>0.98634299999999997</c:v>
                </c:pt>
                <c:pt idx="2084">
                  <c:v>0.98681700000000006</c:v>
                </c:pt>
                <c:pt idx="2085">
                  <c:v>0.98734599999999995</c:v>
                </c:pt>
                <c:pt idx="2086">
                  <c:v>0.98784499999999997</c:v>
                </c:pt>
                <c:pt idx="2087">
                  <c:v>0.98829800000000001</c:v>
                </c:pt>
                <c:pt idx="2088">
                  <c:v>0.98890699999999998</c:v>
                </c:pt>
                <c:pt idx="2089">
                  <c:v>0.98935200000000001</c:v>
                </c:pt>
                <c:pt idx="2090">
                  <c:v>0.98980999999999997</c:v>
                </c:pt>
                <c:pt idx="2091">
                  <c:v>0.99029500000000004</c:v>
                </c:pt>
                <c:pt idx="2092">
                  <c:v>0.99079300000000003</c:v>
                </c:pt>
                <c:pt idx="2093">
                  <c:v>0.99125700000000005</c:v>
                </c:pt>
                <c:pt idx="2094">
                  <c:v>0.99174099999999998</c:v>
                </c:pt>
                <c:pt idx="2095">
                  <c:v>0.99220299999999995</c:v>
                </c:pt>
                <c:pt idx="2096">
                  <c:v>0.99263299999999999</c:v>
                </c:pt>
                <c:pt idx="2097">
                  <c:v>0.993089</c:v>
                </c:pt>
                <c:pt idx="2098">
                  <c:v>0.99353400000000003</c:v>
                </c:pt>
                <c:pt idx="2099">
                  <c:v>0.99398900000000001</c:v>
                </c:pt>
                <c:pt idx="2100">
                  <c:v>0.99472700000000003</c:v>
                </c:pt>
                <c:pt idx="2101">
                  <c:v>0.99518600000000002</c:v>
                </c:pt>
                <c:pt idx="2102">
                  <c:v>0.99562300000000004</c:v>
                </c:pt>
                <c:pt idx="2103">
                  <c:v>0.99614800000000003</c:v>
                </c:pt>
                <c:pt idx="2104">
                  <c:v>0.99661</c:v>
                </c:pt>
                <c:pt idx="2105">
                  <c:v>0.99704899999999996</c:v>
                </c:pt>
                <c:pt idx="2106">
                  <c:v>0.997641</c:v>
                </c:pt>
                <c:pt idx="2107">
                  <c:v>0.99807199999999996</c:v>
                </c:pt>
                <c:pt idx="2108">
                  <c:v>0.99851199999999996</c:v>
                </c:pt>
                <c:pt idx="2109">
                  <c:v>0.99895699999999998</c:v>
                </c:pt>
                <c:pt idx="2110">
                  <c:v>0.99936899999999995</c:v>
                </c:pt>
                <c:pt idx="2111">
                  <c:v>0.99982700000000002</c:v>
                </c:pt>
                <c:pt idx="2112">
                  <c:v>1.0004</c:v>
                </c:pt>
                <c:pt idx="2113">
                  <c:v>1.00088</c:v>
                </c:pt>
                <c:pt idx="2114">
                  <c:v>1.0013700000000001</c:v>
                </c:pt>
                <c:pt idx="2115">
                  <c:v>1.0018400000000001</c:v>
                </c:pt>
                <c:pt idx="2116">
                  <c:v>1.0022899999999999</c:v>
                </c:pt>
                <c:pt idx="2117">
                  <c:v>1.00282</c:v>
                </c:pt>
                <c:pt idx="2118">
                  <c:v>1.0032399999999999</c:v>
                </c:pt>
                <c:pt idx="2119">
                  <c:v>1.0037</c:v>
                </c:pt>
                <c:pt idx="2120">
                  <c:v>1.0041899999999999</c:v>
                </c:pt>
                <c:pt idx="2121">
                  <c:v>1.0046600000000001</c:v>
                </c:pt>
                <c:pt idx="2122">
                  <c:v>1.00528</c:v>
                </c:pt>
                <c:pt idx="2123">
                  <c:v>1.0059499999999999</c:v>
                </c:pt>
                <c:pt idx="2124">
                  <c:v>1.0063800000000001</c:v>
                </c:pt>
                <c:pt idx="2125">
                  <c:v>1.00682</c:v>
                </c:pt>
                <c:pt idx="2126">
                  <c:v>1.00726</c:v>
                </c:pt>
                <c:pt idx="2127">
                  <c:v>1.0077</c:v>
                </c:pt>
                <c:pt idx="2128">
                  <c:v>1.0082199999999999</c:v>
                </c:pt>
                <c:pt idx="2129">
                  <c:v>1.0086999999999999</c:v>
                </c:pt>
                <c:pt idx="2130">
                  <c:v>1.0091600000000001</c:v>
                </c:pt>
                <c:pt idx="2131">
                  <c:v>1.0097400000000001</c:v>
                </c:pt>
                <c:pt idx="2132">
                  <c:v>1.0101800000000001</c:v>
                </c:pt>
                <c:pt idx="2133">
                  <c:v>1.01064</c:v>
                </c:pt>
                <c:pt idx="2134">
                  <c:v>1.01122</c:v>
                </c:pt>
                <c:pt idx="2135">
                  <c:v>1.0116799999999999</c:v>
                </c:pt>
                <c:pt idx="2136">
                  <c:v>1.01213</c:v>
                </c:pt>
                <c:pt idx="2137">
                  <c:v>1.0126299999999999</c:v>
                </c:pt>
                <c:pt idx="2138">
                  <c:v>1.0131300000000001</c:v>
                </c:pt>
                <c:pt idx="2139">
                  <c:v>1.0135799999999999</c:v>
                </c:pt>
                <c:pt idx="2140">
                  <c:v>1.0140400000000001</c:v>
                </c:pt>
                <c:pt idx="2141">
                  <c:v>1.01448</c:v>
                </c:pt>
                <c:pt idx="2142">
                  <c:v>1.01495</c:v>
                </c:pt>
                <c:pt idx="2143">
                  <c:v>1.0156000000000001</c:v>
                </c:pt>
                <c:pt idx="2144">
                  <c:v>1.0161</c:v>
                </c:pt>
                <c:pt idx="2145">
                  <c:v>1.01657</c:v>
                </c:pt>
                <c:pt idx="2146">
                  <c:v>1.0170699999999999</c:v>
                </c:pt>
                <c:pt idx="2147">
                  <c:v>1.0175099999999999</c:v>
                </c:pt>
                <c:pt idx="2148">
                  <c:v>1.018</c:v>
                </c:pt>
                <c:pt idx="2149">
                  <c:v>1.01844</c:v>
                </c:pt>
                <c:pt idx="2150">
                  <c:v>1.01888</c:v>
                </c:pt>
                <c:pt idx="2151">
                  <c:v>1.0193399999999999</c:v>
                </c:pt>
                <c:pt idx="2152">
                  <c:v>1.0198</c:v>
                </c:pt>
                <c:pt idx="2153">
                  <c:v>1.0202800000000001</c:v>
                </c:pt>
                <c:pt idx="2154">
                  <c:v>1.02077</c:v>
                </c:pt>
                <c:pt idx="2155">
                  <c:v>1.0212600000000001</c:v>
                </c:pt>
                <c:pt idx="2156">
                  <c:v>1.0217700000000001</c:v>
                </c:pt>
                <c:pt idx="2157">
                  <c:v>1.02227</c:v>
                </c:pt>
                <c:pt idx="2158">
                  <c:v>1.02274</c:v>
                </c:pt>
                <c:pt idx="2159">
                  <c:v>1.02318</c:v>
                </c:pt>
                <c:pt idx="2160">
                  <c:v>1.0236400000000001</c:v>
                </c:pt>
                <c:pt idx="2161">
                  <c:v>1.0241</c:v>
                </c:pt>
                <c:pt idx="2162">
                  <c:v>1.0245599999999999</c:v>
                </c:pt>
                <c:pt idx="2163">
                  <c:v>1.02508</c:v>
                </c:pt>
                <c:pt idx="2164">
                  <c:v>1.0256700000000001</c:v>
                </c:pt>
                <c:pt idx="2165">
                  <c:v>1.0261800000000001</c:v>
                </c:pt>
                <c:pt idx="2166">
                  <c:v>1.02661</c:v>
                </c:pt>
                <c:pt idx="2167">
                  <c:v>1.02712</c:v>
                </c:pt>
                <c:pt idx="2168">
                  <c:v>1.02766</c:v>
                </c:pt>
                <c:pt idx="2169">
                  <c:v>1.02813</c:v>
                </c:pt>
                <c:pt idx="2170">
                  <c:v>1.0285899999999999</c:v>
                </c:pt>
                <c:pt idx="2171">
                  <c:v>1.0292300000000001</c:v>
                </c:pt>
                <c:pt idx="2172">
                  <c:v>1.0296700000000001</c:v>
                </c:pt>
                <c:pt idx="2173">
                  <c:v>1.03013</c:v>
                </c:pt>
                <c:pt idx="2174">
                  <c:v>1.0305599999999999</c:v>
                </c:pt>
                <c:pt idx="2175">
                  <c:v>1.0309999999999999</c:v>
                </c:pt>
                <c:pt idx="2176">
                  <c:v>1.0316099999999999</c:v>
                </c:pt>
                <c:pt idx="2177">
                  <c:v>1.0320400000000001</c:v>
                </c:pt>
                <c:pt idx="2178">
                  <c:v>1.0324599999999999</c:v>
                </c:pt>
                <c:pt idx="2179">
                  <c:v>1.03304</c:v>
                </c:pt>
                <c:pt idx="2180">
                  <c:v>1.03352</c:v>
                </c:pt>
                <c:pt idx="2181">
                  <c:v>1.0339499999999999</c:v>
                </c:pt>
                <c:pt idx="2182">
                  <c:v>1.03444</c:v>
                </c:pt>
                <c:pt idx="2183">
                  <c:v>1.0348999999999999</c:v>
                </c:pt>
                <c:pt idx="2184">
                  <c:v>1.0353300000000001</c:v>
                </c:pt>
                <c:pt idx="2185">
                  <c:v>1.0358700000000001</c:v>
                </c:pt>
                <c:pt idx="2186">
                  <c:v>1.0363</c:v>
                </c:pt>
                <c:pt idx="2187">
                  <c:v>1.03687</c:v>
                </c:pt>
                <c:pt idx="2188">
                  <c:v>1.03732</c:v>
                </c:pt>
                <c:pt idx="2189">
                  <c:v>1.0377700000000001</c:v>
                </c:pt>
                <c:pt idx="2190">
                  <c:v>1.0383800000000001</c:v>
                </c:pt>
                <c:pt idx="2191">
                  <c:v>1.0388299999999999</c:v>
                </c:pt>
                <c:pt idx="2192">
                  <c:v>1.0393300000000001</c:v>
                </c:pt>
                <c:pt idx="2193">
                  <c:v>1.0397700000000001</c:v>
                </c:pt>
                <c:pt idx="2194">
                  <c:v>1.0402199999999999</c:v>
                </c:pt>
                <c:pt idx="2195">
                  <c:v>1.04067</c:v>
                </c:pt>
                <c:pt idx="2196">
                  <c:v>1.0412300000000001</c:v>
                </c:pt>
                <c:pt idx="2197">
                  <c:v>1.04172</c:v>
                </c:pt>
                <c:pt idx="2198">
                  <c:v>1.0422</c:v>
                </c:pt>
                <c:pt idx="2199">
                  <c:v>1.0426599999999999</c:v>
                </c:pt>
                <c:pt idx="2200">
                  <c:v>1.04312</c:v>
                </c:pt>
                <c:pt idx="2201">
                  <c:v>1.0435700000000001</c:v>
                </c:pt>
                <c:pt idx="2202">
                  <c:v>1.0441499999999999</c:v>
                </c:pt>
                <c:pt idx="2203">
                  <c:v>1.0445800000000001</c:v>
                </c:pt>
                <c:pt idx="2204">
                  <c:v>1.0450999999999999</c:v>
                </c:pt>
                <c:pt idx="2205">
                  <c:v>1.0457000000000001</c:v>
                </c:pt>
                <c:pt idx="2206">
                  <c:v>1.0461800000000001</c:v>
                </c:pt>
                <c:pt idx="2207">
                  <c:v>1.0467500000000001</c:v>
                </c:pt>
                <c:pt idx="2208">
                  <c:v>1.04728</c:v>
                </c:pt>
                <c:pt idx="2209">
                  <c:v>1.0478099999999999</c:v>
                </c:pt>
                <c:pt idx="2210">
                  <c:v>1.0482499999999999</c:v>
                </c:pt>
                <c:pt idx="2211">
                  <c:v>1.0486899999999999</c:v>
                </c:pt>
                <c:pt idx="2212">
                  <c:v>1.0492600000000001</c:v>
                </c:pt>
                <c:pt idx="2213">
                  <c:v>1.0497399999999999</c:v>
                </c:pt>
                <c:pt idx="2214">
                  <c:v>1.05016</c:v>
                </c:pt>
                <c:pt idx="2215">
                  <c:v>1.0506800000000001</c:v>
                </c:pt>
                <c:pt idx="2216">
                  <c:v>1.05114</c:v>
                </c:pt>
                <c:pt idx="2217">
                  <c:v>1.05158</c:v>
                </c:pt>
                <c:pt idx="2218">
                  <c:v>1.05202</c:v>
                </c:pt>
                <c:pt idx="2219">
                  <c:v>1.0524800000000001</c:v>
                </c:pt>
                <c:pt idx="2220">
                  <c:v>1.0529299999999999</c:v>
                </c:pt>
                <c:pt idx="2221">
                  <c:v>1.05349</c:v>
                </c:pt>
                <c:pt idx="2222">
                  <c:v>1.05393</c:v>
                </c:pt>
                <c:pt idx="2223">
                  <c:v>1.05437</c:v>
                </c:pt>
                <c:pt idx="2224">
                  <c:v>1.0548599999999999</c:v>
                </c:pt>
                <c:pt idx="2225">
                  <c:v>1.0554399999999999</c:v>
                </c:pt>
                <c:pt idx="2226">
                  <c:v>1.05606</c:v>
                </c:pt>
                <c:pt idx="2227">
                  <c:v>1.0565199999999999</c:v>
                </c:pt>
                <c:pt idx="2228">
                  <c:v>1.0569999999999999</c:v>
                </c:pt>
                <c:pt idx="2229">
                  <c:v>1.05745</c:v>
                </c:pt>
                <c:pt idx="2230">
                  <c:v>1.0579000000000001</c:v>
                </c:pt>
                <c:pt idx="2231">
                  <c:v>1.05836</c:v>
                </c:pt>
                <c:pt idx="2232">
                  <c:v>1.05891</c:v>
                </c:pt>
                <c:pt idx="2233">
                  <c:v>1.05935</c:v>
                </c:pt>
                <c:pt idx="2234">
                  <c:v>1.0597799999999999</c:v>
                </c:pt>
                <c:pt idx="2235">
                  <c:v>1.0602400000000001</c:v>
                </c:pt>
                <c:pt idx="2236">
                  <c:v>1.0608</c:v>
                </c:pt>
                <c:pt idx="2237">
                  <c:v>1.06135</c:v>
                </c:pt>
                <c:pt idx="2238">
                  <c:v>1.0618700000000001</c:v>
                </c:pt>
                <c:pt idx="2239">
                  <c:v>1.0623199999999999</c:v>
                </c:pt>
                <c:pt idx="2240">
                  <c:v>1.06277</c:v>
                </c:pt>
                <c:pt idx="2241">
                  <c:v>1.0632200000000001</c:v>
                </c:pt>
                <c:pt idx="2242">
                  <c:v>1.06366</c:v>
                </c:pt>
                <c:pt idx="2243">
                  <c:v>1.0641099999999999</c:v>
                </c:pt>
                <c:pt idx="2244">
                  <c:v>1.06457</c:v>
                </c:pt>
                <c:pt idx="2245">
                  <c:v>1.0650500000000001</c:v>
                </c:pt>
                <c:pt idx="2246">
                  <c:v>1.06568</c:v>
                </c:pt>
                <c:pt idx="2247">
                  <c:v>1.0661400000000001</c:v>
                </c:pt>
                <c:pt idx="2248">
                  <c:v>1.0665800000000001</c:v>
                </c:pt>
                <c:pt idx="2249">
                  <c:v>1.0672299999999999</c:v>
                </c:pt>
                <c:pt idx="2250">
                  <c:v>1.0677700000000001</c:v>
                </c:pt>
                <c:pt idx="2251">
                  <c:v>1.0682700000000001</c:v>
                </c:pt>
                <c:pt idx="2252">
                  <c:v>1.06881</c:v>
                </c:pt>
                <c:pt idx="2253">
                  <c:v>1.06928</c:v>
                </c:pt>
                <c:pt idx="2254">
                  <c:v>1.06993</c:v>
                </c:pt>
                <c:pt idx="2255">
                  <c:v>1.0703800000000001</c:v>
                </c:pt>
                <c:pt idx="2256">
                  <c:v>1.07084</c:v>
                </c:pt>
                <c:pt idx="2257">
                  <c:v>1.07141</c:v>
                </c:pt>
                <c:pt idx="2258">
                  <c:v>1.0718700000000001</c:v>
                </c:pt>
                <c:pt idx="2259">
                  <c:v>1.0724</c:v>
                </c:pt>
                <c:pt idx="2260">
                  <c:v>1.07291</c:v>
                </c:pt>
                <c:pt idx="2261">
                  <c:v>1.0733900000000001</c:v>
                </c:pt>
                <c:pt idx="2262">
                  <c:v>1.0738399999999999</c:v>
                </c:pt>
                <c:pt idx="2263">
                  <c:v>1.0743</c:v>
                </c:pt>
                <c:pt idx="2264">
                  <c:v>1.0747500000000001</c:v>
                </c:pt>
                <c:pt idx="2265">
                  <c:v>1.0753999999999999</c:v>
                </c:pt>
                <c:pt idx="2266">
                  <c:v>1.0759099999999999</c:v>
                </c:pt>
                <c:pt idx="2267">
                  <c:v>1.07639</c:v>
                </c:pt>
                <c:pt idx="2268">
                  <c:v>1.07684</c:v>
                </c:pt>
                <c:pt idx="2269">
                  <c:v>1.0773600000000001</c:v>
                </c:pt>
                <c:pt idx="2270">
                  <c:v>1.0779700000000001</c:v>
                </c:pt>
                <c:pt idx="2271">
                  <c:v>1.07853</c:v>
                </c:pt>
                <c:pt idx="2272">
                  <c:v>1.0790900000000001</c:v>
                </c:pt>
                <c:pt idx="2273">
                  <c:v>1.07961</c:v>
                </c:pt>
                <c:pt idx="2274">
                  <c:v>1.0801000000000001</c:v>
                </c:pt>
                <c:pt idx="2275">
                  <c:v>1.0806899999999999</c:v>
                </c:pt>
                <c:pt idx="2276">
                  <c:v>1.0811900000000001</c:v>
                </c:pt>
                <c:pt idx="2277">
                  <c:v>1.08175</c:v>
                </c:pt>
                <c:pt idx="2278">
                  <c:v>1.0823</c:v>
                </c:pt>
                <c:pt idx="2279">
                  <c:v>1.08283</c:v>
                </c:pt>
                <c:pt idx="2280">
                  <c:v>1.08335</c:v>
                </c:pt>
                <c:pt idx="2281">
                  <c:v>1.0838099999999999</c:v>
                </c:pt>
                <c:pt idx="2282">
                  <c:v>1.0842400000000001</c:v>
                </c:pt>
                <c:pt idx="2283">
                  <c:v>1.0847100000000001</c:v>
                </c:pt>
                <c:pt idx="2284">
                  <c:v>1.0851500000000001</c:v>
                </c:pt>
                <c:pt idx="2285">
                  <c:v>1.0855999999999999</c:v>
                </c:pt>
                <c:pt idx="2286">
                  <c:v>1.0862000000000001</c:v>
                </c:pt>
                <c:pt idx="2287">
                  <c:v>1.0866400000000001</c:v>
                </c:pt>
                <c:pt idx="2288">
                  <c:v>1.08711</c:v>
                </c:pt>
                <c:pt idx="2289">
                  <c:v>1.0875999999999999</c:v>
                </c:pt>
                <c:pt idx="2290">
                  <c:v>1.08809</c:v>
                </c:pt>
                <c:pt idx="2291">
                  <c:v>1.08866</c:v>
                </c:pt>
                <c:pt idx="2292">
                  <c:v>1.0891500000000001</c:v>
                </c:pt>
                <c:pt idx="2293">
                  <c:v>1.08962</c:v>
                </c:pt>
                <c:pt idx="2294">
                  <c:v>1.09009</c:v>
                </c:pt>
                <c:pt idx="2295">
                  <c:v>1.09057</c:v>
                </c:pt>
                <c:pt idx="2296">
                  <c:v>1.0910299999999999</c:v>
                </c:pt>
                <c:pt idx="2297">
                  <c:v>1.09158</c:v>
                </c:pt>
                <c:pt idx="2298">
                  <c:v>1.0920000000000001</c:v>
                </c:pt>
                <c:pt idx="2299">
                  <c:v>1.0924799999999999</c:v>
                </c:pt>
                <c:pt idx="2300">
                  <c:v>1.09304</c:v>
                </c:pt>
                <c:pt idx="2301">
                  <c:v>1.0934699999999999</c:v>
                </c:pt>
                <c:pt idx="2302">
                  <c:v>1.09392</c:v>
                </c:pt>
                <c:pt idx="2303">
                  <c:v>1.0943499999999999</c:v>
                </c:pt>
                <c:pt idx="2304">
                  <c:v>1.0947499999999999</c:v>
                </c:pt>
                <c:pt idx="2305">
                  <c:v>1.09517</c:v>
                </c:pt>
                <c:pt idx="2306">
                  <c:v>1.09562</c:v>
                </c:pt>
                <c:pt idx="2307">
                  <c:v>1.09606</c:v>
                </c:pt>
                <c:pt idx="2308">
                  <c:v>1.0965</c:v>
                </c:pt>
                <c:pt idx="2309">
                  <c:v>1.09697</c:v>
                </c:pt>
                <c:pt idx="2310">
                  <c:v>1.09744</c:v>
                </c:pt>
                <c:pt idx="2311">
                  <c:v>1.09789</c:v>
                </c:pt>
                <c:pt idx="2312">
                  <c:v>1.0984</c:v>
                </c:pt>
                <c:pt idx="2313">
                  <c:v>1.0988500000000001</c:v>
                </c:pt>
                <c:pt idx="2314">
                  <c:v>1.0992999999999999</c:v>
                </c:pt>
                <c:pt idx="2315">
                  <c:v>1.09978</c:v>
                </c:pt>
                <c:pt idx="2316">
                  <c:v>1.1002400000000001</c:v>
                </c:pt>
                <c:pt idx="2317">
                  <c:v>1.1007899999999999</c:v>
                </c:pt>
                <c:pt idx="2318">
                  <c:v>1.10131</c:v>
                </c:pt>
                <c:pt idx="2319">
                  <c:v>1.10185</c:v>
                </c:pt>
                <c:pt idx="2320">
                  <c:v>1.1024099999999999</c:v>
                </c:pt>
                <c:pt idx="2321">
                  <c:v>1.1028800000000001</c:v>
                </c:pt>
                <c:pt idx="2322">
                  <c:v>1.10337</c:v>
                </c:pt>
                <c:pt idx="2323">
                  <c:v>1.1038300000000001</c:v>
                </c:pt>
                <c:pt idx="2324">
                  <c:v>1.10429</c:v>
                </c:pt>
                <c:pt idx="2325">
                  <c:v>1.10473</c:v>
                </c:pt>
                <c:pt idx="2326">
                  <c:v>1.10527</c:v>
                </c:pt>
                <c:pt idx="2327">
                  <c:v>1.1057399999999999</c:v>
                </c:pt>
                <c:pt idx="2328">
                  <c:v>1.1062000000000001</c:v>
                </c:pt>
                <c:pt idx="2329">
                  <c:v>1.1066499999999999</c:v>
                </c:pt>
                <c:pt idx="2330">
                  <c:v>1.1071</c:v>
                </c:pt>
                <c:pt idx="2331">
                  <c:v>1.1075699999999999</c:v>
                </c:pt>
                <c:pt idx="2332">
                  <c:v>1.1080399999999999</c:v>
                </c:pt>
                <c:pt idx="2333">
                  <c:v>1.1085100000000001</c:v>
                </c:pt>
                <c:pt idx="2334">
                  <c:v>1.10904</c:v>
                </c:pt>
                <c:pt idx="2335">
                  <c:v>1.10961</c:v>
                </c:pt>
                <c:pt idx="2336">
                  <c:v>1.1101300000000001</c:v>
                </c:pt>
                <c:pt idx="2337">
                  <c:v>1.1108199999999999</c:v>
                </c:pt>
                <c:pt idx="2338">
                  <c:v>1.11131</c:v>
                </c:pt>
                <c:pt idx="2339">
                  <c:v>1.1118600000000001</c:v>
                </c:pt>
                <c:pt idx="2340">
                  <c:v>1.1124099999999999</c:v>
                </c:pt>
                <c:pt idx="2341">
                  <c:v>1.11286</c:v>
                </c:pt>
                <c:pt idx="2342">
                  <c:v>1.11344</c:v>
                </c:pt>
                <c:pt idx="2343">
                  <c:v>1.11402</c:v>
                </c:pt>
                <c:pt idx="2344">
                  <c:v>1.11456</c:v>
                </c:pt>
                <c:pt idx="2345">
                  <c:v>1.11503</c:v>
                </c:pt>
                <c:pt idx="2346">
                  <c:v>1.11558</c:v>
                </c:pt>
                <c:pt idx="2347">
                  <c:v>1.1162099999999999</c:v>
                </c:pt>
                <c:pt idx="2348">
                  <c:v>1.1167400000000001</c:v>
                </c:pt>
                <c:pt idx="2349">
                  <c:v>1.1172</c:v>
                </c:pt>
                <c:pt idx="2350">
                  <c:v>1.11778</c:v>
                </c:pt>
                <c:pt idx="2351">
                  <c:v>1.1182700000000001</c:v>
                </c:pt>
                <c:pt idx="2352">
                  <c:v>1.1189100000000001</c:v>
                </c:pt>
                <c:pt idx="2353">
                  <c:v>1.1194200000000001</c:v>
                </c:pt>
                <c:pt idx="2354">
                  <c:v>1.11988</c:v>
                </c:pt>
                <c:pt idx="2355">
                  <c:v>1.1203799999999999</c:v>
                </c:pt>
                <c:pt idx="2356">
                  <c:v>1.1209</c:v>
                </c:pt>
                <c:pt idx="2357">
                  <c:v>1.12155</c:v>
                </c:pt>
                <c:pt idx="2358">
                  <c:v>1.1220300000000001</c:v>
                </c:pt>
                <c:pt idx="2359">
                  <c:v>1.1225499999999999</c:v>
                </c:pt>
                <c:pt idx="2360">
                  <c:v>1.1231599999999999</c:v>
                </c:pt>
                <c:pt idx="2361">
                  <c:v>1.1236699999999999</c:v>
                </c:pt>
                <c:pt idx="2362">
                  <c:v>1.12419</c:v>
                </c:pt>
                <c:pt idx="2363">
                  <c:v>1.1246499999999999</c:v>
                </c:pt>
                <c:pt idx="2364">
                  <c:v>1.1251199999999999</c:v>
                </c:pt>
                <c:pt idx="2365">
                  <c:v>1.1256600000000001</c:v>
                </c:pt>
                <c:pt idx="2366">
                  <c:v>1.1261399999999999</c:v>
                </c:pt>
                <c:pt idx="2367">
                  <c:v>1.1265700000000001</c:v>
                </c:pt>
                <c:pt idx="2368">
                  <c:v>1.1271599999999999</c:v>
                </c:pt>
                <c:pt idx="2369">
                  <c:v>1.1275900000000001</c:v>
                </c:pt>
                <c:pt idx="2370">
                  <c:v>1.1280300000000001</c:v>
                </c:pt>
                <c:pt idx="2371">
                  <c:v>1.12862</c:v>
                </c:pt>
                <c:pt idx="2372">
                  <c:v>1.1290500000000001</c:v>
                </c:pt>
                <c:pt idx="2373">
                  <c:v>1.12958</c:v>
                </c:pt>
                <c:pt idx="2374">
                  <c:v>1.1301099999999999</c:v>
                </c:pt>
                <c:pt idx="2375">
                  <c:v>1.1305499999999999</c:v>
                </c:pt>
                <c:pt idx="2376">
                  <c:v>1.13114</c:v>
                </c:pt>
                <c:pt idx="2377">
                  <c:v>1.13157</c:v>
                </c:pt>
                <c:pt idx="2378">
                  <c:v>1.1320300000000001</c:v>
                </c:pt>
                <c:pt idx="2379">
                  <c:v>1.1326099999999999</c:v>
                </c:pt>
                <c:pt idx="2380">
                  <c:v>1.13307</c:v>
                </c:pt>
                <c:pt idx="2381">
                  <c:v>1.13347</c:v>
                </c:pt>
                <c:pt idx="2382">
                  <c:v>1.13398</c:v>
                </c:pt>
                <c:pt idx="2383">
                  <c:v>1.1344399999999999</c:v>
                </c:pt>
                <c:pt idx="2384">
                  <c:v>1.13489</c:v>
                </c:pt>
                <c:pt idx="2385">
                  <c:v>1.1353899999999999</c:v>
                </c:pt>
                <c:pt idx="2386">
                  <c:v>1.13585</c:v>
                </c:pt>
                <c:pt idx="2387">
                  <c:v>1.1363300000000001</c:v>
                </c:pt>
                <c:pt idx="2388">
                  <c:v>1.1368100000000001</c:v>
                </c:pt>
                <c:pt idx="2389">
                  <c:v>1.1372899999999999</c:v>
                </c:pt>
                <c:pt idx="2390">
                  <c:v>1.1377999999999999</c:v>
                </c:pt>
                <c:pt idx="2391">
                  <c:v>1.13826</c:v>
                </c:pt>
                <c:pt idx="2392">
                  <c:v>1.13869</c:v>
                </c:pt>
                <c:pt idx="2393">
                  <c:v>1.13924</c:v>
                </c:pt>
                <c:pt idx="2394">
                  <c:v>1.1397200000000001</c:v>
                </c:pt>
                <c:pt idx="2395">
                  <c:v>1.1401699999999999</c:v>
                </c:pt>
                <c:pt idx="2396">
                  <c:v>1.1406400000000001</c:v>
                </c:pt>
                <c:pt idx="2397">
                  <c:v>1.1410800000000001</c:v>
                </c:pt>
                <c:pt idx="2398">
                  <c:v>1.14151</c:v>
                </c:pt>
                <c:pt idx="2399">
                  <c:v>1.1420699999999999</c:v>
                </c:pt>
                <c:pt idx="2400">
                  <c:v>1.14253</c:v>
                </c:pt>
                <c:pt idx="2401">
                  <c:v>1.14299</c:v>
                </c:pt>
                <c:pt idx="2402">
                  <c:v>1.1435299999999999</c:v>
                </c:pt>
                <c:pt idx="2403">
                  <c:v>1.14395</c:v>
                </c:pt>
                <c:pt idx="2404">
                  <c:v>1.1443700000000001</c:v>
                </c:pt>
                <c:pt idx="2405">
                  <c:v>1.1448199999999999</c:v>
                </c:pt>
                <c:pt idx="2406">
                  <c:v>1.1453100000000001</c:v>
                </c:pt>
                <c:pt idx="2407">
                  <c:v>1.14577</c:v>
                </c:pt>
                <c:pt idx="2408">
                  <c:v>1.14659</c:v>
                </c:pt>
                <c:pt idx="2409">
                  <c:v>1.14706</c:v>
                </c:pt>
                <c:pt idx="2410">
                  <c:v>1.1475</c:v>
                </c:pt>
                <c:pt idx="2411">
                  <c:v>1.1479299999999999</c:v>
                </c:pt>
                <c:pt idx="2412">
                  <c:v>1.1484000000000001</c:v>
                </c:pt>
                <c:pt idx="2413">
                  <c:v>1.1488799999999999</c:v>
                </c:pt>
                <c:pt idx="2414">
                  <c:v>1.1493599999999999</c:v>
                </c:pt>
                <c:pt idx="2415">
                  <c:v>1.14981</c:v>
                </c:pt>
                <c:pt idx="2416">
                  <c:v>1.1502600000000001</c:v>
                </c:pt>
                <c:pt idx="2417">
                  <c:v>1.1507099999999999</c:v>
                </c:pt>
                <c:pt idx="2418">
                  <c:v>1.1511899999999999</c:v>
                </c:pt>
                <c:pt idx="2419">
                  <c:v>1.1516500000000001</c:v>
                </c:pt>
                <c:pt idx="2420">
                  <c:v>1.15222</c:v>
                </c:pt>
                <c:pt idx="2421">
                  <c:v>1.15273</c:v>
                </c:pt>
                <c:pt idx="2422">
                  <c:v>1.15316</c:v>
                </c:pt>
                <c:pt idx="2423">
                  <c:v>1.1535899999999999</c:v>
                </c:pt>
                <c:pt idx="2424">
                  <c:v>1.15412</c:v>
                </c:pt>
                <c:pt idx="2425">
                  <c:v>1.15459</c:v>
                </c:pt>
                <c:pt idx="2426">
                  <c:v>1.15499</c:v>
                </c:pt>
                <c:pt idx="2427">
                  <c:v>1.1554899999999999</c:v>
                </c:pt>
                <c:pt idx="2428">
                  <c:v>1.15591</c:v>
                </c:pt>
                <c:pt idx="2429">
                  <c:v>1.1563600000000001</c:v>
                </c:pt>
                <c:pt idx="2430">
                  <c:v>1.15689</c:v>
                </c:pt>
                <c:pt idx="2431">
                  <c:v>1.1573199999999999</c:v>
                </c:pt>
                <c:pt idx="2432">
                  <c:v>1.15778</c:v>
                </c:pt>
                <c:pt idx="2433">
                  <c:v>1.1583399999999999</c:v>
                </c:pt>
                <c:pt idx="2434">
                  <c:v>1.1588000000000001</c:v>
                </c:pt>
                <c:pt idx="2435">
                  <c:v>1.1592499999999999</c:v>
                </c:pt>
                <c:pt idx="2436">
                  <c:v>1.15977</c:v>
                </c:pt>
                <c:pt idx="2437">
                  <c:v>1.16022</c:v>
                </c:pt>
                <c:pt idx="2438">
                  <c:v>1.16065</c:v>
                </c:pt>
                <c:pt idx="2439">
                  <c:v>1.1611800000000001</c:v>
                </c:pt>
                <c:pt idx="2440">
                  <c:v>1.1616200000000001</c:v>
                </c:pt>
                <c:pt idx="2441">
                  <c:v>1.16214</c:v>
                </c:pt>
                <c:pt idx="2442">
                  <c:v>1.16259</c:v>
                </c:pt>
                <c:pt idx="2443">
                  <c:v>1.1630400000000001</c:v>
                </c:pt>
                <c:pt idx="2444">
                  <c:v>1.1634899999999999</c:v>
                </c:pt>
                <c:pt idx="2445">
                  <c:v>1.1639699999999999</c:v>
                </c:pt>
                <c:pt idx="2446">
                  <c:v>1.16439</c:v>
                </c:pt>
                <c:pt idx="2447">
                  <c:v>1.1648499999999999</c:v>
                </c:pt>
                <c:pt idx="2448">
                  <c:v>1.16537</c:v>
                </c:pt>
                <c:pt idx="2449">
                  <c:v>1.1657900000000001</c:v>
                </c:pt>
                <c:pt idx="2450">
                  <c:v>1.1661999999999999</c:v>
                </c:pt>
                <c:pt idx="2451">
                  <c:v>1.1667000000000001</c:v>
                </c:pt>
                <c:pt idx="2452">
                  <c:v>1.1671400000000001</c:v>
                </c:pt>
                <c:pt idx="2453">
                  <c:v>1.1675800000000001</c:v>
                </c:pt>
                <c:pt idx="2454">
                  <c:v>1.16808</c:v>
                </c:pt>
                <c:pt idx="2455">
                  <c:v>1.16849</c:v>
                </c:pt>
                <c:pt idx="2456">
                  <c:v>1.1689499999999999</c:v>
                </c:pt>
                <c:pt idx="2457">
                  <c:v>1.16953</c:v>
                </c:pt>
                <c:pt idx="2458">
                  <c:v>1.1699600000000001</c:v>
                </c:pt>
                <c:pt idx="2459">
                  <c:v>1.17048</c:v>
                </c:pt>
                <c:pt idx="2460">
                  <c:v>1.17093</c:v>
                </c:pt>
                <c:pt idx="2461">
                  <c:v>1.17137</c:v>
                </c:pt>
                <c:pt idx="2462">
                  <c:v>1.17198</c:v>
                </c:pt>
                <c:pt idx="2463">
                  <c:v>1.1724399999999999</c:v>
                </c:pt>
                <c:pt idx="2464">
                  <c:v>1.1728700000000001</c:v>
                </c:pt>
                <c:pt idx="2465">
                  <c:v>1.1734199999999999</c:v>
                </c:pt>
                <c:pt idx="2466">
                  <c:v>1.1738599999999999</c:v>
                </c:pt>
                <c:pt idx="2467">
                  <c:v>1.1742900000000001</c:v>
                </c:pt>
                <c:pt idx="2468">
                  <c:v>1.17486</c:v>
                </c:pt>
                <c:pt idx="2469">
                  <c:v>1.1752800000000001</c:v>
                </c:pt>
                <c:pt idx="2470">
                  <c:v>1.17571</c:v>
                </c:pt>
                <c:pt idx="2471">
                  <c:v>1.1761600000000001</c:v>
                </c:pt>
                <c:pt idx="2472">
                  <c:v>1.17659</c:v>
                </c:pt>
                <c:pt idx="2473">
                  <c:v>1.17702</c:v>
                </c:pt>
                <c:pt idx="2474">
                  <c:v>1.1775500000000001</c:v>
                </c:pt>
                <c:pt idx="2475">
                  <c:v>1.1779900000000001</c:v>
                </c:pt>
                <c:pt idx="2476">
                  <c:v>1.17842</c:v>
                </c:pt>
                <c:pt idx="2477">
                  <c:v>1.1788799999999999</c:v>
                </c:pt>
                <c:pt idx="2478">
                  <c:v>1.1793</c:v>
                </c:pt>
                <c:pt idx="2479">
                  <c:v>1.1797299999999999</c:v>
                </c:pt>
                <c:pt idx="2480">
                  <c:v>1.1801999999999999</c:v>
                </c:pt>
                <c:pt idx="2481">
                  <c:v>1.1806399999999999</c:v>
                </c:pt>
                <c:pt idx="2482">
                  <c:v>1.1810700000000001</c:v>
                </c:pt>
                <c:pt idx="2483">
                  <c:v>1.1815199999999999</c:v>
                </c:pt>
                <c:pt idx="2484">
                  <c:v>1.1819500000000001</c:v>
                </c:pt>
                <c:pt idx="2485">
                  <c:v>1.18241</c:v>
                </c:pt>
                <c:pt idx="2486">
                  <c:v>1.1829400000000001</c:v>
                </c:pt>
                <c:pt idx="2487">
                  <c:v>1.1833800000000001</c:v>
                </c:pt>
                <c:pt idx="2488">
                  <c:v>1.1838200000000001</c:v>
                </c:pt>
                <c:pt idx="2489">
                  <c:v>1.1842600000000001</c:v>
                </c:pt>
                <c:pt idx="2490">
                  <c:v>1.18468</c:v>
                </c:pt>
                <c:pt idx="2491">
                  <c:v>1.1851499999999999</c:v>
                </c:pt>
                <c:pt idx="2492">
                  <c:v>1.1855899999999999</c:v>
                </c:pt>
                <c:pt idx="2493">
                  <c:v>1.1860599999999999</c:v>
                </c:pt>
                <c:pt idx="2494">
                  <c:v>1.18651</c:v>
                </c:pt>
                <c:pt idx="2495">
                  <c:v>1.1870000000000001</c:v>
                </c:pt>
                <c:pt idx="2496">
                  <c:v>1.1874199999999999</c:v>
                </c:pt>
                <c:pt idx="2497">
                  <c:v>1.1878500000000001</c:v>
                </c:pt>
                <c:pt idx="2498">
                  <c:v>1.1882900000000001</c:v>
                </c:pt>
                <c:pt idx="2499">
                  <c:v>1.18872</c:v>
                </c:pt>
                <c:pt idx="2500">
                  <c:v>1.18919</c:v>
                </c:pt>
                <c:pt idx="2501">
                  <c:v>1.1896500000000001</c:v>
                </c:pt>
                <c:pt idx="2502">
                  <c:v>1.19011</c:v>
                </c:pt>
                <c:pt idx="2503">
                  <c:v>1.1905600000000001</c:v>
                </c:pt>
                <c:pt idx="2504">
                  <c:v>1.1912799999999999</c:v>
                </c:pt>
                <c:pt idx="2505">
                  <c:v>1.19171</c:v>
                </c:pt>
                <c:pt idx="2506">
                  <c:v>1.1921600000000001</c:v>
                </c:pt>
                <c:pt idx="2507">
                  <c:v>1.19278</c:v>
                </c:pt>
                <c:pt idx="2508">
                  <c:v>1.1932100000000001</c:v>
                </c:pt>
                <c:pt idx="2509">
                  <c:v>1.1938</c:v>
                </c:pt>
                <c:pt idx="2510">
                  <c:v>1.1942299999999999</c:v>
                </c:pt>
                <c:pt idx="2511">
                  <c:v>1.1946399999999999</c:v>
                </c:pt>
                <c:pt idx="2512">
                  <c:v>1.19519</c:v>
                </c:pt>
                <c:pt idx="2513">
                  <c:v>1.1956599999999999</c:v>
                </c:pt>
                <c:pt idx="2514">
                  <c:v>1.1960999999999999</c:v>
                </c:pt>
                <c:pt idx="2515">
                  <c:v>1.1965600000000001</c:v>
                </c:pt>
                <c:pt idx="2516">
                  <c:v>1.1970000000000001</c:v>
                </c:pt>
                <c:pt idx="2517">
                  <c:v>1.19743</c:v>
                </c:pt>
                <c:pt idx="2518">
                  <c:v>1.1978599999999999</c:v>
                </c:pt>
                <c:pt idx="2519">
                  <c:v>1.1982699999999999</c:v>
                </c:pt>
                <c:pt idx="2520">
                  <c:v>1.1987300000000001</c:v>
                </c:pt>
                <c:pt idx="2521">
                  <c:v>1.1992</c:v>
                </c:pt>
                <c:pt idx="2522">
                  <c:v>1.1996500000000001</c:v>
                </c:pt>
                <c:pt idx="2523">
                  <c:v>1.20014</c:v>
                </c:pt>
                <c:pt idx="2524">
                  <c:v>1.2007399999999999</c:v>
                </c:pt>
                <c:pt idx="2525">
                  <c:v>1.20123</c:v>
                </c:pt>
                <c:pt idx="2526">
                  <c:v>1.2016899999999999</c:v>
                </c:pt>
                <c:pt idx="2527">
                  <c:v>1.20214</c:v>
                </c:pt>
                <c:pt idx="2528">
                  <c:v>1.20258</c:v>
                </c:pt>
                <c:pt idx="2529">
                  <c:v>1.20303</c:v>
                </c:pt>
                <c:pt idx="2530">
                  <c:v>1.20363</c:v>
                </c:pt>
                <c:pt idx="2531">
                  <c:v>1.20408</c:v>
                </c:pt>
                <c:pt idx="2532">
                  <c:v>1.2045600000000001</c:v>
                </c:pt>
                <c:pt idx="2533">
                  <c:v>1.20499</c:v>
                </c:pt>
                <c:pt idx="2534">
                  <c:v>1.2054</c:v>
                </c:pt>
                <c:pt idx="2535">
                  <c:v>1.20591</c:v>
                </c:pt>
                <c:pt idx="2536">
                  <c:v>1.20638</c:v>
                </c:pt>
                <c:pt idx="2537">
                  <c:v>1.2068399999999999</c:v>
                </c:pt>
                <c:pt idx="2538">
                  <c:v>1.2073100000000001</c:v>
                </c:pt>
                <c:pt idx="2539">
                  <c:v>1.2077800000000001</c:v>
                </c:pt>
                <c:pt idx="2540">
                  <c:v>1.20825</c:v>
                </c:pt>
                <c:pt idx="2541">
                  <c:v>1.2088300000000001</c:v>
                </c:pt>
                <c:pt idx="2542">
                  <c:v>1.2093100000000001</c:v>
                </c:pt>
                <c:pt idx="2543">
                  <c:v>1.20977</c:v>
                </c:pt>
                <c:pt idx="2544">
                  <c:v>1.2102200000000001</c:v>
                </c:pt>
                <c:pt idx="2545">
                  <c:v>1.2106399999999999</c:v>
                </c:pt>
                <c:pt idx="2546">
                  <c:v>1.2111000000000001</c:v>
                </c:pt>
                <c:pt idx="2547">
                  <c:v>1.2116800000000001</c:v>
                </c:pt>
                <c:pt idx="2548">
                  <c:v>1.2121299999999999</c:v>
                </c:pt>
                <c:pt idx="2549">
                  <c:v>1.21269</c:v>
                </c:pt>
                <c:pt idx="2550">
                  <c:v>1.21315</c:v>
                </c:pt>
                <c:pt idx="2551">
                  <c:v>1.2135899999999999</c:v>
                </c:pt>
                <c:pt idx="2552">
                  <c:v>1.2140500000000001</c:v>
                </c:pt>
                <c:pt idx="2553">
                  <c:v>1.21452</c:v>
                </c:pt>
                <c:pt idx="2554">
                  <c:v>1.21496</c:v>
                </c:pt>
                <c:pt idx="2555">
                  <c:v>1.21557</c:v>
                </c:pt>
                <c:pt idx="2556">
                  <c:v>1.2160299999999999</c:v>
                </c:pt>
                <c:pt idx="2557">
                  <c:v>1.21645</c:v>
                </c:pt>
                <c:pt idx="2558">
                  <c:v>1.2169099999999999</c:v>
                </c:pt>
                <c:pt idx="2559">
                  <c:v>1.21736</c:v>
                </c:pt>
                <c:pt idx="2560">
                  <c:v>1.2178</c:v>
                </c:pt>
                <c:pt idx="2561">
                  <c:v>1.2182500000000001</c:v>
                </c:pt>
                <c:pt idx="2562">
                  <c:v>1.21868</c:v>
                </c:pt>
                <c:pt idx="2563">
                  <c:v>1.2191099999999999</c:v>
                </c:pt>
                <c:pt idx="2564">
                  <c:v>1.21953</c:v>
                </c:pt>
                <c:pt idx="2565">
                  <c:v>1.2199800000000001</c:v>
                </c:pt>
                <c:pt idx="2566">
                  <c:v>1.2204200000000001</c:v>
                </c:pt>
                <c:pt idx="2567">
                  <c:v>1.22095</c:v>
                </c:pt>
                <c:pt idx="2568">
                  <c:v>1.2213799999999999</c:v>
                </c:pt>
                <c:pt idx="2569">
                  <c:v>1.22187</c:v>
                </c:pt>
                <c:pt idx="2570">
                  <c:v>1.2224200000000001</c:v>
                </c:pt>
                <c:pt idx="2571">
                  <c:v>1.22282</c:v>
                </c:pt>
                <c:pt idx="2572">
                  <c:v>1.22322</c:v>
                </c:pt>
                <c:pt idx="2573">
                  <c:v>1.22376</c:v>
                </c:pt>
                <c:pt idx="2574">
                  <c:v>1.2242</c:v>
                </c:pt>
                <c:pt idx="2575">
                  <c:v>1.2246300000000001</c:v>
                </c:pt>
                <c:pt idx="2576">
                  <c:v>1.2250700000000001</c:v>
                </c:pt>
                <c:pt idx="2577">
                  <c:v>1.22546</c:v>
                </c:pt>
                <c:pt idx="2578">
                  <c:v>1.22587</c:v>
                </c:pt>
                <c:pt idx="2579">
                  <c:v>1.2262900000000001</c:v>
                </c:pt>
                <c:pt idx="2580">
                  <c:v>1.22675</c:v>
                </c:pt>
                <c:pt idx="2581">
                  <c:v>1.2271799999999999</c:v>
                </c:pt>
                <c:pt idx="2582">
                  <c:v>1.2276199999999999</c:v>
                </c:pt>
                <c:pt idx="2583">
                  <c:v>1.22807</c:v>
                </c:pt>
                <c:pt idx="2584">
                  <c:v>1.22851</c:v>
                </c:pt>
                <c:pt idx="2585">
                  <c:v>1.2290099999999999</c:v>
                </c:pt>
                <c:pt idx="2586">
                  <c:v>1.22956</c:v>
                </c:pt>
                <c:pt idx="2587">
                  <c:v>1.2301899999999999</c:v>
                </c:pt>
                <c:pt idx="2588">
                  <c:v>1.2306600000000001</c:v>
                </c:pt>
                <c:pt idx="2589">
                  <c:v>1.2311099999999999</c:v>
                </c:pt>
                <c:pt idx="2590">
                  <c:v>1.2315400000000001</c:v>
                </c:pt>
                <c:pt idx="2591">
                  <c:v>1.2322</c:v>
                </c:pt>
                <c:pt idx="2592">
                  <c:v>1.23265</c:v>
                </c:pt>
                <c:pt idx="2593">
                  <c:v>1.23316</c:v>
                </c:pt>
                <c:pt idx="2594">
                  <c:v>1.2336</c:v>
                </c:pt>
                <c:pt idx="2595">
                  <c:v>1.2340599999999999</c:v>
                </c:pt>
                <c:pt idx="2596">
                  <c:v>1.2346200000000001</c:v>
                </c:pt>
                <c:pt idx="2597">
                  <c:v>1.2350699999999999</c:v>
                </c:pt>
                <c:pt idx="2598">
                  <c:v>1.23552</c:v>
                </c:pt>
                <c:pt idx="2599">
                  <c:v>1.2360199999999999</c:v>
                </c:pt>
                <c:pt idx="2600">
                  <c:v>1.2364599999999999</c:v>
                </c:pt>
                <c:pt idx="2601">
                  <c:v>1.2369000000000001</c:v>
                </c:pt>
                <c:pt idx="2602">
                  <c:v>1.23746</c:v>
                </c:pt>
                <c:pt idx="2603">
                  <c:v>1.2378800000000001</c:v>
                </c:pt>
                <c:pt idx="2604">
                  <c:v>1.2383299999999999</c:v>
                </c:pt>
                <c:pt idx="2605">
                  <c:v>1.23895</c:v>
                </c:pt>
                <c:pt idx="2606">
                  <c:v>1.2393700000000001</c:v>
                </c:pt>
                <c:pt idx="2607">
                  <c:v>1.2398</c:v>
                </c:pt>
                <c:pt idx="2608">
                  <c:v>1.24038</c:v>
                </c:pt>
                <c:pt idx="2609">
                  <c:v>1.2408300000000001</c:v>
                </c:pt>
                <c:pt idx="2610">
                  <c:v>1.2413099999999999</c:v>
                </c:pt>
                <c:pt idx="2611">
                  <c:v>1.24173</c:v>
                </c:pt>
                <c:pt idx="2612">
                  <c:v>1.2421800000000001</c:v>
                </c:pt>
                <c:pt idx="2613">
                  <c:v>1.24271</c:v>
                </c:pt>
                <c:pt idx="2614">
                  <c:v>1.24329</c:v>
                </c:pt>
                <c:pt idx="2615">
                  <c:v>1.2437499999999999</c:v>
                </c:pt>
                <c:pt idx="2616">
                  <c:v>1.24441</c:v>
                </c:pt>
                <c:pt idx="2617">
                  <c:v>1.24485</c:v>
                </c:pt>
                <c:pt idx="2618">
                  <c:v>1.2453099999999999</c:v>
                </c:pt>
                <c:pt idx="2619">
                  <c:v>1.24594</c:v>
                </c:pt>
                <c:pt idx="2620">
                  <c:v>1.2463900000000001</c:v>
                </c:pt>
                <c:pt idx="2621">
                  <c:v>1.2468600000000001</c:v>
                </c:pt>
                <c:pt idx="2622">
                  <c:v>1.2473099999999999</c:v>
                </c:pt>
                <c:pt idx="2623">
                  <c:v>1.2477499999999999</c:v>
                </c:pt>
                <c:pt idx="2624">
                  <c:v>1.24834</c:v>
                </c:pt>
                <c:pt idx="2625">
                  <c:v>1.2487999999999999</c:v>
                </c:pt>
                <c:pt idx="2626">
                  <c:v>1.2492799999999999</c:v>
                </c:pt>
                <c:pt idx="2627">
                  <c:v>1.2497400000000001</c:v>
                </c:pt>
                <c:pt idx="2628">
                  <c:v>1.2502</c:v>
                </c:pt>
                <c:pt idx="2629">
                  <c:v>1.2506699999999999</c:v>
                </c:pt>
                <c:pt idx="2630">
                  <c:v>1.25118</c:v>
                </c:pt>
                <c:pt idx="2631">
                  <c:v>1.25163</c:v>
                </c:pt>
                <c:pt idx="2632">
                  <c:v>1.25206</c:v>
                </c:pt>
                <c:pt idx="2633">
                  <c:v>1.25251</c:v>
                </c:pt>
                <c:pt idx="2634">
                  <c:v>1.25295</c:v>
                </c:pt>
                <c:pt idx="2635">
                  <c:v>1.25339</c:v>
                </c:pt>
                <c:pt idx="2636">
                  <c:v>1.2538400000000001</c:v>
                </c:pt>
                <c:pt idx="2637">
                  <c:v>1.2542500000000001</c:v>
                </c:pt>
                <c:pt idx="2638">
                  <c:v>1.25465</c:v>
                </c:pt>
                <c:pt idx="2639">
                  <c:v>1.25515</c:v>
                </c:pt>
                <c:pt idx="2640">
                  <c:v>1.2555799999999999</c:v>
                </c:pt>
                <c:pt idx="2641">
                  <c:v>1.25604</c:v>
                </c:pt>
                <c:pt idx="2642">
                  <c:v>1.2564900000000001</c:v>
                </c:pt>
                <c:pt idx="2643">
                  <c:v>1.2569300000000001</c:v>
                </c:pt>
                <c:pt idx="2644">
                  <c:v>1.25736</c:v>
                </c:pt>
                <c:pt idx="2645">
                  <c:v>1.25797</c:v>
                </c:pt>
                <c:pt idx="2646">
                  <c:v>1.2584299999999999</c:v>
                </c:pt>
                <c:pt idx="2647">
                  <c:v>1.2588600000000001</c:v>
                </c:pt>
                <c:pt idx="2648">
                  <c:v>1.2593399999999999</c:v>
                </c:pt>
                <c:pt idx="2649">
                  <c:v>1.2597799999999999</c:v>
                </c:pt>
                <c:pt idx="2650">
                  <c:v>1.2602500000000001</c:v>
                </c:pt>
                <c:pt idx="2651">
                  <c:v>1.2607699999999999</c:v>
                </c:pt>
                <c:pt idx="2652">
                  <c:v>1.2613000000000001</c:v>
                </c:pt>
                <c:pt idx="2653">
                  <c:v>1.2617400000000001</c:v>
                </c:pt>
                <c:pt idx="2654">
                  <c:v>1.2621599999999999</c:v>
                </c:pt>
                <c:pt idx="2655">
                  <c:v>1.2626299999999999</c:v>
                </c:pt>
                <c:pt idx="2656">
                  <c:v>1.2630699999999999</c:v>
                </c:pt>
                <c:pt idx="2657">
                  <c:v>1.2635799999999999</c:v>
                </c:pt>
                <c:pt idx="2658">
                  <c:v>1.2640199999999999</c:v>
                </c:pt>
                <c:pt idx="2659">
                  <c:v>1.2644200000000001</c:v>
                </c:pt>
                <c:pt idx="2660">
                  <c:v>1.26485</c:v>
                </c:pt>
                <c:pt idx="2661">
                  <c:v>1.26529</c:v>
                </c:pt>
                <c:pt idx="2662">
                  <c:v>1.2657099999999999</c:v>
                </c:pt>
                <c:pt idx="2663">
                  <c:v>1.2661899999999999</c:v>
                </c:pt>
                <c:pt idx="2664">
                  <c:v>1.2666299999999999</c:v>
                </c:pt>
                <c:pt idx="2665">
                  <c:v>1.2670600000000001</c:v>
                </c:pt>
                <c:pt idx="2666">
                  <c:v>1.26745</c:v>
                </c:pt>
                <c:pt idx="2667">
                  <c:v>1.2678799999999999</c:v>
                </c:pt>
                <c:pt idx="2668">
                  <c:v>1.2683199999999999</c:v>
                </c:pt>
                <c:pt idx="2669">
                  <c:v>1.2687900000000001</c:v>
                </c:pt>
                <c:pt idx="2670">
                  <c:v>1.2693700000000001</c:v>
                </c:pt>
                <c:pt idx="2671">
                  <c:v>1.26979</c:v>
                </c:pt>
                <c:pt idx="2672">
                  <c:v>1.2702500000000001</c:v>
                </c:pt>
                <c:pt idx="2673">
                  <c:v>1.2706900000000001</c:v>
                </c:pt>
                <c:pt idx="2674">
                  <c:v>1.27111</c:v>
                </c:pt>
                <c:pt idx="2675">
                  <c:v>1.27162</c:v>
                </c:pt>
                <c:pt idx="2676">
                  <c:v>1.27206</c:v>
                </c:pt>
                <c:pt idx="2677">
                  <c:v>1.2725200000000001</c:v>
                </c:pt>
                <c:pt idx="2678">
                  <c:v>1.2730600000000001</c:v>
                </c:pt>
                <c:pt idx="2679">
                  <c:v>1.2734799999999999</c:v>
                </c:pt>
                <c:pt idx="2680">
                  <c:v>1.2739199999999999</c:v>
                </c:pt>
                <c:pt idx="2681">
                  <c:v>1.2743800000000001</c:v>
                </c:pt>
                <c:pt idx="2682">
                  <c:v>1.2748200000000001</c:v>
                </c:pt>
                <c:pt idx="2683">
                  <c:v>1.2752399999999999</c:v>
                </c:pt>
                <c:pt idx="2684">
                  <c:v>1.27572</c:v>
                </c:pt>
                <c:pt idx="2685">
                  <c:v>1.27617</c:v>
                </c:pt>
                <c:pt idx="2686">
                  <c:v>1.27661</c:v>
                </c:pt>
                <c:pt idx="2687">
                  <c:v>1.2771600000000001</c:v>
                </c:pt>
                <c:pt idx="2688">
                  <c:v>1.2776099999999999</c:v>
                </c:pt>
                <c:pt idx="2689">
                  <c:v>1.2781800000000001</c:v>
                </c:pt>
                <c:pt idx="2690">
                  <c:v>1.27861</c:v>
                </c:pt>
                <c:pt idx="2691">
                  <c:v>1.27908</c:v>
                </c:pt>
                <c:pt idx="2692">
                  <c:v>1.27965</c:v>
                </c:pt>
                <c:pt idx="2693">
                  <c:v>1.28009</c:v>
                </c:pt>
                <c:pt idx="2694">
                  <c:v>1.2805500000000001</c:v>
                </c:pt>
                <c:pt idx="2695">
                  <c:v>1.2811399999999999</c:v>
                </c:pt>
                <c:pt idx="2696">
                  <c:v>1.28163</c:v>
                </c:pt>
                <c:pt idx="2697">
                  <c:v>1.28207</c:v>
                </c:pt>
                <c:pt idx="2698">
                  <c:v>1.28278</c:v>
                </c:pt>
                <c:pt idx="2699">
                  <c:v>1.28322</c:v>
                </c:pt>
                <c:pt idx="2700">
                  <c:v>1.28366</c:v>
                </c:pt>
                <c:pt idx="2701">
                  <c:v>1.2841100000000001</c:v>
                </c:pt>
                <c:pt idx="2702">
                  <c:v>1.2845500000000001</c:v>
                </c:pt>
                <c:pt idx="2703">
                  <c:v>1.28515</c:v>
                </c:pt>
                <c:pt idx="2704">
                  <c:v>1.2856000000000001</c:v>
                </c:pt>
                <c:pt idx="2705">
                  <c:v>1.28603</c:v>
                </c:pt>
                <c:pt idx="2706">
                  <c:v>1.2865</c:v>
                </c:pt>
                <c:pt idx="2707">
                  <c:v>1.28695</c:v>
                </c:pt>
                <c:pt idx="2708">
                  <c:v>1.2873600000000001</c:v>
                </c:pt>
                <c:pt idx="2709">
                  <c:v>1.2879700000000001</c:v>
                </c:pt>
                <c:pt idx="2710">
                  <c:v>1.2884</c:v>
                </c:pt>
                <c:pt idx="2711">
                  <c:v>1.2888200000000001</c:v>
                </c:pt>
                <c:pt idx="2712">
                  <c:v>1.2894600000000001</c:v>
                </c:pt>
                <c:pt idx="2713">
                  <c:v>1.2899</c:v>
                </c:pt>
                <c:pt idx="2714">
                  <c:v>1.2904599999999999</c:v>
                </c:pt>
                <c:pt idx="2715">
                  <c:v>1.29091</c:v>
                </c:pt>
                <c:pt idx="2716">
                  <c:v>1.2913300000000001</c:v>
                </c:pt>
                <c:pt idx="2717">
                  <c:v>1.2918700000000001</c:v>
                </c:pt>
                <c:pt idx="2718">
                  <c:v>1.2923</c:v>
                </c:pt>
                <c:pt idx="2719">
                  <c:v>1.29274</c:v>
                </c:pt>
                <c:pt idx="2720">
                  <c:v>1.29315</c:v>
                </c:pt>
                <c:pt idx="2721">
                  <c:v>1.29359</c:v>
                </c:pt>
                <c:pt idx="2722">
                  <c:v>1.294</c:v>
                </c:pt>
                <c:pt idx="2723">
                  <c:v>1.2945</c:v>
                </c:pt>
                <c:pt idx="2724">
                  <c:v>1.2949200000000001</c:v>
                </c:pt>
                <c:pt idx="2725">
                  <c:v>1.2953600000000001</c:v>
                </c:pt>
                <c:pt idx="2726">
                  <c:v>1.29576</c:v>
                </c:pt>
                <c:pt idx="2727">
                  <c:v>1.2962</c:v>
                </c:pt>
                <c:pt idx="2728">
                  <c:v>1.2966299999999999</c:v>
                </c:pt>
                <c:pt idx="2729">
                  <c:v>1.29705</c:v>
                </c:pt>
                <c:pt idx="2730">
                  <c:v>1.2975699999999999</c:v>
                </c:pt>
                <c:pt idx="2731">
                  <c:v>1.29799</c:v>
                </c:pt>
                <c:pt idx="2732">
                  <c:v>1.2983800000000001</c:v>
                </c:pt>
                <c:pt idx="2733">
                  <c:v>1.2987899999999999</c:v>
                </c:pt>
                <c:pt idx="2734">
                  <c:v>1.2991999999999999</c:v>
                </c:pt>
                <c:pt idx="2735">
                  <c:v>1.2996300000000001</c:v>
                </c:pt>
                <c:pt idx="2736">
                  <c:v>1.3001100000000001</c:v>
                </c:pt>
                <c:pt idx="2737">
                  <c:v>1.3005199999999999</c:v>
                </c:pt>
                <c:pt idx="2738">
                  <c:v>1.30094</c:v>
                </c:pt>
                <c:pt idx="2739">
                  <c:v>1.30139</c:v>
                </c:pt>
                <c:pt idx="2740">
                  <c:v>1.30183</c:v>
                </c:pt>
                <c:pt idx="2741">
                  <c:v>1.3022499999999999</c:v>
                </c:pt>
                <c:pt idx="2742">
                  <c:v>1.3026599999999999</c:v>
                </c:pt>
                <c:pt idx="2743">
                  <c:v>1.3031299999999999</c:v>
                </c:pt>
                <c:pt idx="2744">
                  <c:v>1.30355</c:v>
                </c:pt>
                <c:pt idx="2745">
                  <c:v>1.30396</c:v>
                </c:pt>
                <c:pt idx="2746">
                  <c:v>1.3044100000000001</c:v>
                </c:pt>
                <c:pt idx="2747">
                  <c:v>1.3047899999999999</c:v>
                </c:pt>
                <c:pt idx="2748">
                  <c:v>1.3051999999999999</c:v>
                </c:pt>
                <c:pt idx="2749">
                  <c:v>1.30565</c:v>
                </c:pt>
                <c:pt idx="2750">
                  <c:v>1.3060700000000001</c:v>
                </c:pt>
                <c:pt idx="2751">
                  <c:v>1.30653</c:v>
                </c:pt>
                <c:pt idx="2752">
                  <c:v>1.3070299999999999</c:v>
                </c:pt>
                <c:pt idx="2753">
                  <c:v>1.3076000000000001</c:v>
                </c:pt>
                <c:pt idx="2754">
                  <c:v>1.3080700000000001</c:v>
                </c:pt>
                <c:pt idx="2755">
                  <c:v>1.3085</c:v>
                </c:pt>
                <c:pt idx="2756">
                  <c:v>1.30891</c:v>
                </c:pt>
                <c:pt idx="2757">
                  <c:v>1.3093300000000001</c:v>
                </c:pt>
                <c:pt idx="2758">
                  <c:v>1.3098799999999999</c:v>
                </c:pt>
                <c:pt idx="2759">
                  <c:v>1.31029</c:v>
                </c:pt>
                <c:pt idx="2760">
                  <c:v>1.31071</c:v>
                </c:pt>
                <c:pt idx="2761">
                  <c:v>1.3112200000000001</c:v>
                </c:pt>
                <c:pt idx="2762">
                  <c:v>1.3116300000000001</c:v>
                </c:pt>
                <c:pt idx="2763">
                  <c:v>1.31203</c:v>
                </c:pt>
                <c:pt idx="2764">
                  <c:v>1.3125100000000001</c:v>
                </c:pt>
                <c:pt idx="2765">
                  <c:v>1.31294</c:v>
                </c:pt>
                <c:pt idx="2766">
                  <c:v>1.3133699999999999</c:v>
                </c:pt>
                <c:pt idx="2767">
                  <c:v>1.3137700000000001</c:v>
                </c:pt>
                <c:pt idx="2768">
                  <c:v>1.3142100000000001</c:v>
                </c:pt>
                <c:pt idx="2769">
                  <c:v>1.31464</c:v>
                </c:pt>
                <c:pt idx="2770">
                  <c:v>1.3151600000000001</c:v>
                </c:pt>
                <c:pt idx="2771">
                  <c:v>1.31558</c:v>
                </c:pt>
                <c:pt idx="2772">
                  <c:v>1.31603</c:v>
                </c:pt>
                <c:pt idx="2773">
                  <c:v>1.3164499999999999</c:v>
                </c:pt>
                <c:pt idx="2774">
                  <c:v>1.3168800000000001</c:v>
                </c:pt>
                <c:pt idx="2775">
                  <c:v>1.3172999999999999</c:v>
                </c:pt>
                <c:pt idx="2776">
                  <c:v>1.3178099999999999</c:v>
                </c:pt>
                <c:pt idx="2777">
                  <c:v>1.3182700000000001</c:v>
                </c:pt>
                <c:pt idx="2778">
                  <c:v>1.3188599999999999</c:v>
                </c:pt>
                <c:pt idx="2779">
                  <c:v>1.31928</c:v>
                </c:pt>
                <c:pt idx="2780">
                  <c:v>1.3197099999999999</c:v>
                </c:pt>
                <c:pt idx="2781">
                  <c:v>1.3201400000000001</c:v>
                </c:pt>
                <c:pt idx="2782">
                  <c:v>1.3207</c:v>
                </c:pt>
                <c:pt idx="2783">
                  <c:v>1.32114</c:v>
                </c:pt>
                <c:pt idx="2784">
                  <c:v>1.3215600000000001</c:v>
                </c:pt>
                <c:pt idx="2785">
                  <c:v>1.3221000000000001</c:v>
                </c:pt>
                <c:pt idx="2786">
                  <c:v>1.3225199999999999</c:v>
                </c:pt>
                <c:pt idx="2787">
                  <c:v>1.3229299999999999</c:v>
                </c:pt>
                <c:pt idx="2788">
                  <c:v>1.3234999999999999</c:v>
                </c:pt>
                <c:pt idx="2789">
                  <c:v>1.32395</c:v>
                </c:pt>
                <c:pt idx="2790">
                  <c:v>1.3244</c:v>
                </c:pt>
                <c:pt idx="2791">
                  <c:v>1.3248</c:v>
                </c:pt>
                <c:pt idx="2792">
                  <c:v>1.32524</c:v>
                </c:pt>
                <c:pt idx="2793">
                  <c:v>1.32565</c:v>
                </c:pt>
                <c:pt idx="2794">
                  <c:v>1.3262400000000001</c:v>
                </c:pt>
                <c:pt idx="2795">
                  <c:v>1.3266899999999999</c:v>
                </c:pt>
                <c:pt idx="2796">
                  <c:v>1.3270999999999999</c:v>
                </c:pt>
                <c:pt idx="2797">
                  <c:v>1.3276300000000001</c:v>
                </c:pt>
                <c:pt idx="2798">
                  <c:v>1.3280799999999999</c:v>
                </c:pt>
                <c:pt idx="2799">
                  <c:v>1.3286199999999999</c:v>
                </c:pt>
                <c:pt idx="2800">
                  <c:v>1.3291599999999999</c:v>
                </c:pt>
                <c:pt idx="2801">
                  <c:v>1.3296699999999999</c:v>
                </c:pt>
                <c:pt idx="2802">
                  <c:v>1.3302</c:v>
                </c:pt>
                <c:pt idx="2803">
                  <c:v>1.33063</c:v>
                </c:pt>
                <c:pt idx="2804">
                  <c:v>1.3310500000000001</c:v>
                </c:pt>
                <c:pt idx="2805">
                  <c:v>1.33151</c:v>
                </c:pt>
                <c:pt idx="2806">
                  <c:v>1.33195</c:v>
                </c:pt>
                <c:pt idx="2807">
                  <c:v>1.33243</c:v>
                </c:pt>
                <c:pt idx="2808">
                  <c:v>1.3329</c:v>
                </c:pt>
                <c:pt idx="2809">
                  <c:v>1.33328</c:v>
                </c:pt>
                <c:pt idx="2810">
                  <c:v>1.3337300000000001</c:v>
                </c:pt>
                <c:pt idx="2811">
                  <c:v>1.3342099999999999</c:v>
                </c:pt>
                <c:pt idx="2812">
                  <c:v>1.33464</c:v>
                </c:pt>
                <c:pt idx="2813">
                  <c:v>1.3350900000000001</c:v>
                </c:pt>
                <c:pt idx="2814">
                  <c:v>1.3356600000000001</c:v>
                </c:pt>
                <c:pt idx="2815">
                  <c:v>1.33613</c:v>
                </c:pt>
                <c:pt idx="2816">
                  <c:v>1.3365800000000001</c:v>
                </c:pt>
                <c:pt idx="2817">
                  <c:v>1.3370200000000001</c:v>
                </c:pt>
                <c:pt idx="2818">
                  <c:v>1.3374699999999999</c:v>
                </c:pt>
                <c:pt idx="2819">
                  <c:v>1.3379099999999999</c:v>
                </c:pt>
                <c:pt idx="2820">
                  <c:v>1.3383700000000001</c:v>
                </c:pt>
                <c:pt idx="2821">
                  <c:v>1.33884</c:v>
                </c:pt>
                <c:pt idx="2822">
                  <c:v>1.3392900000000001</c:v>
                </c:pt>
                <c:pt idx="2823">
                  <c:v>1.33975</c:v>
                </c:pt>
                <c:pt idx="2824">
                  <c:v>1.3402099999999999</c:v>
                </c:pt>
                <c:pt idx="2825">
                  <c:v>1.3407100000000001</c:v>
                </c:pt>
                <c:pt idx="2826">
                  <c:v>1.3411900000000001</c:v>
                </c:pt>
                <c:pt idx="2827">
                  <c:v>1.34162</c:v>
                </c:pt>
                <c:pt idx="2828">
                  <c:v>1.34206</c:v>
                </c:pt>
                <c:pt idx="2829">
                  <c:v>1.34256</c:v>
                </c:pt>
                <c:pt idx="2830">
                  <c:v>1.34297</c:v>
                </c:pt>
                <c:pt idx="2831">
                  <c:v>1.34341</c:v>
                </c:pt>
                <c:pt idx="2832">
                  <c:v>1.34382</c:v>
                </c:pt>
                <c:pt idx="2833">
                  <c:v>1.3442799999999999</c:v>
                </c:pt>
                <c:pt idx="2834">
                  <c:v>1.3447199999999999</c:v>
                </c:pt>
                <c:pt idx="2835">
                  <c:v>1.34518</c:v>
                </c:pt>
                <c:pt idx="2836">
                  <c:v>1.3456999999999999</c:v>
                </c:pt>
                <c:pt idx="2837">
                  <c:v>1.34615</c:v>
                </c:pt>
                <c:pt idx="2838">
                  <c:v>1.3466100000000001</c:v>
                </c:pt>
                <c:pt idx="2839">
                  <c:v>1.3470299999999999</c:v>
                </c:pt>
                <c:pt idx="2840">
                  <c:v>1.3474600000000001</c:v>
                </c:pt>
                <c:pt idx="2841">
                  <c:v>1.3478699999999999</c:v>
                </c:pt>
                <c:pt idx="2842">
                  <c:v>1.34829</c:v>
                </c:pt>
                <c:pt idx="2843">
                  <c:v>1.34873</c:v>
                </c:pt>
                <c:pt idx="2844">
                  <c:v>1.34928</c:v>
                </c:pt>
                <c:pt idx="2845">
                  <c:v>1.34971</c:v>
                </c:pt>
                <c:pt idx="2846">
                  <c:v>1.35012</c:v>
                </c:pt>
                <c:pt idx="2847">
                  <c:v>1.3506899999999999</c:v>
                </c:pt>
                <c:pt idx="2848">
                  <c:v>1.3510800000000001</c:v>
                </c:pt>
                <c:pt idx="2849">
                  <c:v>1.35151</c:v>
                </c:pt>
                <c:pt idx="2850">
                  <c:v>1.35216</c:v>
                </c:pt>
                <c:pt idx="2851">
                  <c:v>1.3526</c:v>
                </c:pt>
                <c:pt idx="2852">
                  <c:v>1.3530599999999999</c:v>
                </c:pt>
                <c:pt idx="2853">
                  <c:v>1.3536300000000001</c:v>
                </c:pt>
                <c:pt idx="2854">
                  <c:v>1.35408</c:v>
                </c:pt>
                <c:pt idx="2855">
                  <c:v>1.3545700000000001</c:v>
                </c:pt>
                <c:pt idx="2856">
                  <c:v>1.35501</c:v>
                </c:pt>
                <c:pt idx="2857">
                  <c:v>1.35544</c:v>
                </c:pt>
                <c:pt idx="2858">
                  <c:v>1.3560000000000001</c:v>
                </c:pt>
                <c:pt idx="2859">
                  <c:v>1.35646</c:v>
                </c:pt>
                <c:pt idx="2860">
                  <c:v>1.3568899999999999</c:v>
                </c:pt>
                <c:pt idx="2861">
                  <c:v>1.3575200000000001</c:v>
                </c:pt>
                <c:pt idx="2862">
                  <c:v>1.3579300000000001</c:v>
                </c:pt>
                <c:pt idx="2863">
                  <c:v>1.3584000000000001</c:v>
                </c:pt>
                <c:pt idx="2864">
                  <c:v>1.3589800000000001</c:v>
                </c:pt>
                <c:pt idx="2865">
                  <c:v>1.3594200000000001</c:v>
                </c:pt>
                <c:pt idx="2866">
                  <c:v>1.3599000000000001</c:v>
                </c:pt>
                <c:pt idx="2867">
                  <c:v>1.36036</c:v>
                </c:pt>
                <c:pt idx="2868">
                  <c:v>1.36077</c:v>
                </c:pt>
                <c:pt idx="2869">
                  <c:v>1.36117</c:v>
                </c:pt>
                <c:pt idx="2870">
                  <c:v>1.36175</c:v>
                </c:pt>
                <c:pt idx="2871">
                  <c:v>1.3621700000000001</c:v>
                </c:pt>
                <c:pt idx="2872">
                  <c:v>1.36269</c:v>
                </c:pt>
                <c:pt idx="2873">
                  <c:v>1.3631800000000001</c:v>
                </c:pt>
                <c:pt idx="2874">
                  <c:v>1.36361</c:v>
                </c:pt>
                <c:pt idx="2875">
                  <c:v>1.3640300000000001</c:v>
                </c:pt>
                <c:pt idx="2876">
                  <c:v>1.3644700000000001</c:v>
                </c:pt>
                <c:pt idx="2877">
                  <c:v>1.3649100000000001</c:v>
                </c:pt>
                <c:pt idx="2878">
                  <c:v>1.3655600000000001</c:v>
                </c:pt>
                <c:pt idx="2879">
                  <c:v>1.36599</c:v>
                </c:pt>
                <c:pt idx="2880">
                  <c:v>1.3664400000000001</c:v>
                </c:pt>
                <c:pt idx="2881">
                  <c:v>1.3670199999999999</c:v>
                </c:pt>
                <c:pt idx="2882">
                  <c:v>1.3674500000000001</c:v>
                </c:pt>
                <c:pt idx="2883">
                  <c:v>1.36788</c:v>
                </c:pt>
                <c:pt idx="2884">
                  <c:v>1.3683399999999999</c:v>
                </c:pt>
                <c:pt idx="2885">
                  <c:v>1.3687800000000001</c:v>
                </c:pt>
                <c:pt idx="2886">
                  <c:v>1.3692299999999999</c:v>
                </c:pt>
                <c:pt idx="2887">
                  <c:v>1.36968</c:v>
                </c:pt>
                <c:pt idx="2888">
                  <c:v>1.3701000000000001</c:v>
                </c:pt>
                <c:pt idx="2889">
                  <c:v>1.3705099999999999</c:v>
                </c:pt>
                <c:pt idx="2890">
                  <c:v>1.37094</c:v>
                </c:pt>
                <c:pt idx="2891">
                  <c:v>1.3713500000000001</c:v>
                </c:pt>
                <c:pt idx="2892">
                  <c:v>1.3717600000000001</c:v>
                </c:pt>
                <c:pt idx="2893">
                  <c:v>1.3723000000000001</c:v>
                </c:pt>
                <c:pt idx="2894">
                  <c:v>1.37273</c:v>
                </c:pt>
                <c:pt idx="2895">
                  <c:v>1.37314</c:v>
                </c:pt>
                <c:pt idx="2896">
                  <c:v>1.3735200000000001</c:v>
                </c:pt>
                <c:pt idx="2897">
                  <c:v>1.37398</c:v>
                </c:pt>
                <c:pt idx="2898">
                  <c:v>1.3744700000000001</c:v>
                </c:pt>
                <c:pt idx="2899">
                  <c:v>1.3749800000000001</c:v>
                </c:pt>
                <c:pt idx="2900">
                  <c:v>1.3754200000000001</c:v>
                </c:pt>
                <c:pt idx="2901">
                  <c:v>1.37584</c:v>
                </c:pt>
                <c:pt idx="2902">
                  <c:v>1.3764000000000001</c:v>
                </c:pt>
                <c:pt idx="2903">
                  <c:v>1.3768400000000001</c:v>
                </c:pt>
                <c:pt idx="2904">
                  <c:v>1.37727</c:v>
                </c:pt>
                <c:pt idx="2905">
                  <c:v>1.3777200000000001</c:v>
                </c:pt>
                <c:pt idx="2906">
                  <c:v>1.3781600000000001</c:v>
                </c:pt>
                <c:pt idx="2907">
                  <c:v>1.3786099999999999</c:v>
                </c:pt>
                <c:pt idx="2908">
                  <c:v>1.3790800000000001</c:v>
                </c:pt>
                <c:pt idx="2909">
                  <c:v>1.37948</c:v>
                </c:pt>
                <c:pt idx="2910">
                  <c:v>1.3799399999999999</c:v>
                </c:pt>
                <c:pt idx="2911">
                  <c:v>1.3803700000000001</c:v>
                </c:pt>
                <c:pt idx="2912">
                  <c:v>1.38083</c:v>
                </c:pt>
                <c:pt idx="2913">
                  <c:v>1.3812800000000001</c:v>
                </c:pt>
                <c:pt idx="2914">
                  <c:v>1.3817900000000001</c:v>
                </c:pt>
                <c:pt idx="2915">
                  <c:v>1.3823000000000001</c:v>
                </c:pt>
                <c:pt idx="2916">
                  <c:v>1.3827199999999999</c:v>
                </c:pt>
                <c:pt idx="2917">
                  <c:v>1.3833</c:v>
                </c:pt>
                <c:pt idx="2918">
                  <c:v>1.38378</c:v>
                </c:pt>
                <c:pt idx="2919">
                  <c:v>1.3844099999999999</c:v>
                </c:pt>
                <c:pt idx="2920">
                  <c:v>1.3848499999999999</c:v>
                </c:pt>
                <c:pt idx="2921">
                  <c:v>1.3853200000000001</c:v>
                </c:pt>
                <c:pt idx="2922">
                  <c:v>1.38581</c:v>
                </c:pt>
                <c:pt idx="2923">
                  <c:v>1.3862300000000001</c:v>
                </c:pt>
                <c:pt idx="2924">
                  <c:v>1.3866700000000001</c:v>
                </c:pt>
                <c:pt idx="2925">
                  <c:v>1.3872199999999999</c:v>
                </c:pt>
                <c:pt idx="2926">
                  <c:v>1.3876599999999999</c:v>
                </c:pt>
                <c:pt idx="2927">
                  <c:v>1.3880999999999999</c:v>
                </c:pt>
                <c:pt idx="2928">
                  <c:v>1.3886000000000001</c:v>
                </c:pt>
                <c:pt idx="2929">
                  <c:v>1.3890499999999999</c:v>
                </c:pt>
                <c:pt idx="2930">
                  <c:v>1.3894899999999999</c:v>
                </c:pt>
                <c:pt idx="2931">
                  <c:v>1.39</c:v>
                </c:pt>
                <c:pt idx="2932">
                  <c:v>1.39046</c:v>
                </c:pt>
                <c:pt idx="2933">
                  <c:v>1.3909100000000001</c:v>
                </c:pt>
                <c:pt idx="2934">
                  <c:v>1.3914200000000001</c:v>
                </c:pt>
                <c:pt idx="2935">
                  <c:v>1.3918299999999999</c:v>
                </c:pt>
                <c:pt idx="2936">
                  <c:v>1.39228</c:v>
                </c:pt>
                <c:pt idx="2937">
                  <c:v>1.3928100000000001</c:v>
                </c:pt>
                <c:pt idx="2938">
                  <c:v>1.3932800000000001</c:v>
                </c:pt>
                <c:pt idx="2939">
                  <c:v>1.3936999999999999</c:v>
                </c:pt>
                <c:pt idx="2940">
                  <c:v>1.39418</c:v>
                </c:pt>
                <c:pt idx="2941">
                  <c:v>1.39462</c:v>
                </c:pt>
                <c:pt idx="2942">
                  <c:v>1.39506</c:v>
                </c:pt>
                <c:pt idx="2943">
                  <c:v>1.3956299999999999</c:v>
                </c:pt>
                <c:pt idx="2944">
                  <c:v>1.39605</c:v>
                </c:pt>
                <c:pt idx="2945">
                  <c:v>1.39646</c:v>
                </c:pt>
                <c:pt idx="2946">
                  <c:v>1.39697</c:v>
                </c:pt>
                <c:pt idx="2947">
                  <c:v>1.39744</c:v>
                </c:pt>
                <c:pt idx="2948">
                  <c:v>1.3978900000000001</c:v>
                </c:pt>
                <c:pt idx="2949">
                  <c:v>1.3984099999999999</c:v>
                </c:pt>
                <c:pt idx="2950">
                  <c:v>1.3988700000000001</c:v>
                </c:pt>
                <c:pt idx="2951">
                  <c:v>1.3993199999999999</c:v>
                </c:pt>
                <c:pt idx="2952">
                  <c:v>1.3998600000000001</c:v>
                </c:pt>
                <c:pt idx="2953">
                  <c:v>1.40028</c:v>
                </c:pt>
                <c:pt idx="2954">
                  <c:v>1.4007000000000001</c:v>
                </c:pt>
                <c:pt idx="2955">
                  <c:v>1.40124</c:v>
                </c:pt>
                <c:pt idx="2956">
                  <c:v>1.4016599999999999</c:v>
                </c:pt>
                <c:pt idx="2957">
                  <c:v>1.4020999999999999</c:v>
                </c:pt>
                <c:pt idx="2958">
                  <c:v>1.40272</c:v>
                </c:pt>
                <c:pt idx="2959">
                  <c:v>1.40316</c:v>
                </c:pt>
                <c:pt idx="2960">
                  <c:v>1.4037599999999999</c:v>
                </c:pt>
                <c:pt idx="2961">
                  <c:v>1.40422</c:v>
                </c:pt>
                <c:pt idx="2962">
                  <c:v>1.4046799999999999</c:v>
                </c:pt>
                <c:pt idx="2963">
                  <c:v>1.40526</c:v>
                </c:pt>
                <c:pt idx="2964">
                  <c:v>1.4057200000000001</c:v>
                </c:pt>
                <c:pt idx="2965">
                  <c:v>1.40615</c:v>
                </c:pt>
                <c:pt idx="2966">
                  <c:v>1.4065700000000001</c:v>
                </c:pt>
                <c:pt idx="2967">
                  <c:v>1.4070100000000001</c:v>
                </c:pt>
                <c:pt idx="2968">
                  <c:v>1.4074599999999999</c:v>
                </c:pt>
                <c:pt idx="2969">
                  <c:v>1.4080299999999999</c:v>
                </c:pt>
                <c:pt idx="2970">
                  <c:v>1.40845</c:v>
                </c:pt>
                <c:pt idx="2971">
                  <c:v>1.40889</c:v>
                </c:pt>
                <c:pt idx="2972">
                  <c:v>1.4094100000000001</c:v>
                </c:pt>
                <c:pt idx="2973">
                  <c:v>1.4098299999999999</c:v>
                </c:pt>
                <c:pt idx="2974">
                  <c:v>1.4102699999999999</c:v>
                </c:pt>
                <c:pt idx="2975">
                  <c:v>1.41069</c:v>
                </c:pt>
                <c:pt idx="2976">
                  <c:v>1.41109</c:v>
                </c:pt>
                <c:pt idx="2977">
                  <c:v>1.41151</c:v>
                </c:pt>
                <c:pt idx="2978">
                  <c:v>1.41204</c:v>
                </c:pt>
                <c:pt idx="2979">
                  <c:v>1.41245</c:v>
                </c:pt>
                <c:pt idx="2980">
                  <c:v>1.4129</c:v>
                </c:pt>
                <c:pt idx="2981">
                  <c:v>1.41334</c:v>
                </c:pt>
                <c:pt idx="2982">
                  <c:v>1.4137599999999999</c:v>
                </c:pt>
                <c:pt idx="2983">
                  <c:v>1.41418</c:v>
                </c:pt>
                <c:pt idx="2984">
                  <c:v>1.4147400000000001</c:v>
                </c:pt>
                <c:pt idx="2985">
                  <c:v>1.41516</c:v>
                </c:pt>
                <c:pt idx="2986">
                  <c:v>1.4156</c:v>
                </c:pt>
                <c:pt idx="2987">
                  <c:v>1.4160699999999999</c:v>
                </c:pt>
                <c:pt idx="2988">
                  <c:v>1.41648</c:v>
                </c:pt>
                <c:pt idx="2989">
                  <c:v>1.4169099999999999</c:v>
                </c:pt>
                <c:pt idx="2990">
                  <c:v>1.41737</c:v>
                </c:pt>
                <c:pt idx="2991">
                  <c:v>1.41781</c:v>
                </c:pt>
                <c:pt idx="2992">
                  <c:v>1.4182699999999999</c:v>
                </c:pt>
                <c:pt idx="2993">
                  <c:v>1.41875</c:v>
                </c:pt>
                <c:pt idx="2994">
                  <c:v>1.41927</c:v>
                </c:pt>
                <c:pt idx="2995">
                  <c:v>1.41971</c:v>
                </c:pt>
                <c:pt idx="2996">
                  <c:v>1.4201699999999999</c:v>
                </c:pt>
                <c:pt idx="2997">
                  <c:v>1.42062</c:v>
                </c:pt>
                <c:pt idx="2998">
                  <c:v>1.4210700000000001</c:v>
                </c:pt>
                <c:pt idx="2999">
                  <c:v>1.4215599999999999</c:v>
                </c:pt>
                <c:pt idx="3000">
                  <c:v>1.4219900000000001</c:v>
                </c:pt>
                <c:pt idx="3001">
                  <c:v>1.4226399999999999</c:v>
                </c:pt>
                <c:pt idx="3002">
                  <c:v>1.4230499999999999</c:v>
                </c:pt>
                <c:pt idx="3003">
                  <c:v>1.4235199999999999</c:v>
                </c:pt>
                <c:pt idx="3004">
                  <c:v>1.4239900000000001</c:v>
                </c:pt>
                <c:pt idx="3005">
                  <c:v>1.42441</c:v>
                </c:pt>
                <c:pt idx="3006">
                  <c:v>1.4248700000000001</c:v>
                </c:pt>
                <c:pt idx="3007">
                  <c:v>1.4253899999999999</c:v>
                </c:pt>
                <c:pt idx="3008">
                  <c:v>1.4258299999999999</c:v>
                </c:pt>
                <c:pt idx="3009">
                  <c:v>1.4262999999999999</c:v>
                </c:pt>
                <c:pt idx="3010">
                  <c:v>1.42686</c:v>
                </c:pt>
                <c:pt idx="3011">
                  <c:v>1.4273199999999999</c:v>
                </c:pt>
                <c:pt idx="3012">
                  <c:v>1.42774</c:v>
                </c:pt>
                <c:pt idx="3013">
                  <c:v>1.4282600000000001</c:v>
                </c:pt>
                <c:pt idx="3014">
                  <c:v>1.42869</c:v>
                </c:pt>
                <c:pt idx="3015">
                  <c:v>1.4292199999999999</c:v>
                </c:pt>
                <c:pt idx="3016">
                  <c:v>1.4297200000000001</c:v>
                </c:pt>
                <c:pt idx="3017">
                  <c:v>1.4302299999999999</c:v>
                </c:pt>
                <c:pt idx="3018">
                  <c:v>1.4306700000000001</c:v>
                </c:pt>
                <c:pt idx="3019">
                  <c:v>1.4312199999999999</c:v>
                </c:pt>
                <c:pt idx="3020">
                  <c:v>1.4316599999999999</c:v>
                </c:pt>
                <c:pt idx="3021">
                  <c:v>1.4320600000000001</c:v>
                </c:pt>
                <c:pt idx="3022">
                  <c:v>1.4325300000000001</c:v>
                </c:pt>
                <c:pt idx="3023">
                  <c:v>1.43296</c:v>
                </c:pt>
                <c:pt idx="3024">
                  <c:v>1.4333899999999999</c:v>
                </c:pt>
                <c:pt idx="3025">
                  <c:v>1.4339500000000001</c:v>
                </c:pt>
                <c:pt idx="3026">
                  <c:v>1.43438</c:v>
                </c:pt>
                <c:pt idx="3027">
                  <c:v>1.43493</c:v>
                </c:pt>
                <c:pt idx="3028">
                  <c:v>1.4353800000000001</c:v>
                </c:pt>
                <c:pt idx="3029">
                  <c:v>1.4358599999999999</c:v>
                </c:pt>
                <c:pt idx="3030">
                  <c:v>1.4363999999999999</c:v>
                </c:pt>
                <c:pt idx="3031">
                  <c:v>1.43685</c:v>
                </c:pt>
                <c:pt idx="3032">
                  <c:v>1.4373</c:v>
                </c:pt>
                <c:pt idx="3033">
                  <c:v>1.43784</c:v>
                </c:pt>
                <c:pt idx="3034">
                  <c:v>1.4382600000000001</c:v>
                </c:pt>
                <c:pt idx="3035">
                  <c:v>1.43869</c:v>
                </c:pt>
                <c:pt idx="3036">
                  <c:v>1.4392499999999999</c:v>
                </c:pt>
                <c:pt idx="3037">
                  <c:v>1.43971</c:v>
                </c:pt>
                <c:pt idx="3038">
                  <c:v>1.4401299999999999</c:v>
                </c:pt>
                <c:pt idx="3039">
                  <c:v>1.4406399999999999</c:v>
                </c:pt>
                <c:pt idx="3040">
                  <c:v>1.4410799999999999</c:v>
                </c:pt>
                <c:pt idx="3041">
                  <c:v>1.4416899999999999</c:v>
                </c:pt>
                <c:pt idx="3042">
                  <c:v>1.4421299999999999</c:v>
                </c:pt>
                <c:pt idx="3043">
                  <c:v>1.4425699999999999</c:v>
                </c:pt>
                <c:pt idx="3044">
                  <c:v>1.4432199999999999</c:v>
                </c:pt>
                <c:pt idx="3045">
                  <c:v>1.44377</c:v>
                </c:pt>
                <c:pt idx="3046">
                  <c:v>1.4441999999999999</c:v>
                </c:pt>
                <c:pt idx="3047">
                  <c:v>1.4447099999999999</c:v>
                </c:pt>
                <c:pt idx="3048">
                  <c:v>1.44516</c:v>
                </c:pt>
                <c:pt idx="3049">
                  <c:v>1.44556</c:v>
                </c:pt>
                <c:pt idx="3050">
                  <c:v>1.4460900000000001</c:v>
                </c:pt>
                <c:pt idx="3051">
                  <c:v>1.44652</c:v>
                </c:pt>
                <c:pt idx="3052">
                  <c:v>1.44696</c:v>
                </c:pt>
                <c:pt idx="3053">
                  <c:v>1.4474199999999999</c:v>
                </c:pt>
                <c:pt idx="3054">
                  <c:v>1.4478500000000001</c:v>
                </c:pt>
                <c:pt idx="3055">
                  <c:v>1.4482900000000001</c:v>
                </c:pt>
                <c:pt idx="3056">
                  <c:v>1.44875</c:v>
                </c:pt>
                <c:pt idx="3057">
                  <c:v>1.4491799999999999</c:v>
                </c:pt>
                <c:pt idx="3058">
                  <c:v>1.4496199999999999</c:v>
                </c:pt>
                <c:pt idx="3059">
                  <c:v>1.4500900000000001</c:v>
                </c:pt>
                <c:pt idx="3060">
                  <c:v>1.4504999999999999</c:v>
                </c:pt>
                <c:pt idx="3061">
                  <c:v>1.4509399999999999</c:v>
                </c:pt>
                <c:pt idx="3062">
                  <c:v>1.4514899999999999</c:v>
                </c:pt>
                <c:pt idx="3063">
                  <c:v>1.4519200000000001</c:v>
                </c:pt>
                <c:pt idx="3064">
                  <c:v>1.45242</c:v>
                </c:pt>
                <c:pt idx="3065">
                  <c:v>1.4528700000000001</c:v>
                </c:pt>
                <c:pt idx="3066">
                  <c:v>1.4533400000000001</c:v>
                </c:pt>
                <c:pt idx="3067">
                  <c:v>1.4537899999999999</c:v>
                </c:pt>
                <c:pt idx="3068">
                  <c:v>1.4542299999999999</c:v>
                </c:pt>
                <c:pt idx="3069">
                  <c:v>1.4546600000000001</c:v>
                </c:pt>
                <c:pt idx="3070">
                  <c:v>1.4551000000000001</c:v>
                </c:pt>
                <c:pt idx="3071">
                  <c:v>1.4555400000000001</c:v>
                </c:pt>
                <c:pt idx="3072">
                  <c:v>1.45594</c:v>
                </c:pt>
                <c:pt idx="3073">
                  <c:v>1.45638</c:v>
                </c:pt>
                <c:pt idx="3074">
                  <c:v>1.45679</c:v>
                </c:pt>
                <c:pt idx="3075">
                  <c:v>1.45723</c:v>
                </c:pt>
                <c:pt idx="3076">
                  <c:v>1.45766</c:v>
                </c:pt>
                <c:pt idx="3077">
                  <c:v>1.45814</c:v>
                </c:pt>
                <c:pt idx="3078">
                  <c:v>1.4585699999999999</c:v>
                </c:pt>
                <c:pt idx="3079">
                  <c:v>1.4589799999999999</c:v>
                </c:pt>
                <c:pt idx="3080">
                  <c:v>1.4594</c:v>
                </c:pt>
                <c:pt idx="3081">
                  <c:v>1.4598599999999999</c:v>
                </c:pt>
                <c:pt idx="3082">
                  <c:v>1.4603200000000001</c:v>
                </c:pt>
                <c:pt idx="3083">
                  <c:v>1.4607600000000001</c:v>
                </c:pt>
                <c:pt idx="3084">
                  <c:v>1.4613700000000001</c:v>
                </c:pt>
                <c:pt idx="3085">
                  <c:v>1.4617800000000001</c:v>
                </c:pt>
                <c:pt idx="3086">
                  <c:v>1.46224</c:v>
                </c:pt>
                <c:pt idx="3087">
                  <c:v>1.4626699999999999</c:v>
                </c:pt>
                <c:pt idx="3088">
                  <c:v>1.4630799999999999</c:v>
                </c:pt>
                <c:pt idx="3089">
                  <c:v>1.46373</c:v>
                </c:pt>
                <c:pt idx="3090">
                  <c:v>1.46418</c:v>
                </c:pt>
                <c:pt idx="3091">
                  <c:v>1.4645999999999999</c:v>
                </c:pt>
                <c:pt idx="3092">
                  <c:v>1.4651799999999999</c:v>
                </c:pt>
                <c:pt idx="3093">
                  <c:v>1.4656199999999999</c:v>
                </c:pt>
                <c:pt idx="3094">
                  <c:v>1.46607</c:v>
                </c:pt>
                <c:pt idx="3095">
                  <c:v>1.46661</c:v>
                </c:pt>
                <c:pt idx="3096">
                  <c:v>1.4670300000000001</c:v>
                </c:pt>
                <c:pt idx="3097">
                  <c:v>1.4674700000000001</c:v>
                </c:pt>
                <c:pt idx="3098">
                  <c:v>1.468</c:v>
                </c:pt>
                <c:pt idx="3099">
                  <c:v>1.46844</c:v>
                </c:pt>
                <c:pt idx="3100">
                  <c:v>1.4688600000000001</c:v>
                </c:pt>
                <c:pt idx="3101">
                  <c:v>1.4694199999999999</c:v>
                </c:pt>
                <c:pt idx="3102">
                  <c:v>1.46984</c:v>
                </c:pt>
                <c:pt idx="3103">
                  <c:v>1.4703900000000001</c:v>
                </c:pt>
                <c:pt idx="3104">
                  <c:v>1.47085</c:v>
                </c:pt>
                <c:pt idx="3105">
                  <c:v>1.4712700000000001</c:v>
                </c:pt>
                <c:pt idx="3106">
                  <c:v>1.4718199999999999</c:v>
                </c:pt>
                <c:pt idx="3107">
                  <c:v>1.4722500000000001</c:v>
                </c:pt>
                <c:pt idx="3108">
                  <c:v>1.4726900000000001</c:v>
                </c:pt>
                <c:pt idx="3109">
                  <c:v>1.47336</c:v>
                </c:pt>
                <c:pt idx="3110">
                  <c:v>1.47377</c:v>
                </c:pt>
                <c:pt idx="3111">
                  <c:v>1.47418</c:v>
                </c:pt>
                <c:pt idx="3112">
                  <c:v>1.4746699999999999</c:v>
                </c:pt>
                <c:pt idx="3113">
                  <c:v>1.4751000000000001</c:v>
                </c:pt>
                <c:pt idx="3114">
                  <c:v>1.4755100000000001</c:v>
                </c:pt>
                <c:pt idx="3115">
                  <c:v>1.47593</c:v>
                </c:pt>
                <c:pt idx="3116">
                  <c:v>1.4763299999999999</c:v>
                </c:pt>
                <c:pt idx="3117">
                  <c:v>1.47675</c:v>
                </c:pt>
                <c:pt idx="3118">
                  <c:v>1.4772799999999999</c:v>
                </c:pt>
                <c:pt idx="3119">
                  <c:v>1.4777199999999999</c:v>
                </c:pt>
                <c:pt idx="3120">
                  <c:v>1.4781599999999999</c:v>
                </c:pt>
                <c:pt idx="3121">
                  <c:v>1.47868</c:v>
                </c:pt>
                <c:pt idx="3122">
                  <c:v>1.47912</c:v>
                </c:pt>
                <c:pt idx="3123">
                  <c:v>1.4795499999999999</c:v>
                </c:pt>
                <c:pt idx="3124">
                  <c:v>1.4800899999999999</c:v>
                </c:pt>
                <c:pt idx="3125">
                  <c:v>1.48058</c:v>
                </c:pt>
                <c:pt idx="3126">
                  <c:v>1.4810000000000001</c:v>
                </c:pt>
                <c:pt idx="3127">
                  <c:v>1.48143</c:v>
                </c:pt>
                <c:pt idx="3128">
                  <c:v>1.4818800000000001</c:v>
                </c:pt>
                <c:pt idx="3129">
                  <c:v>1.4823299999999999</c:v>
                </c:pt>
                <c:pt idx="3130">
                  <c:v>1.4828399999999999</c:v>
                </c:pt>
                <c:pt idx="3131">
                  <c:v>1.48326</c:v>
                </c:pt>
                <c:pt idx="3132">
                  <c:v>1.4836800000000001</c:v>
                </c:pt>
                <c:pt idx="3133">
                  <c:v>1.4842200000000001</c:v>
                </c:pt>
                <c:pt idx="3134">
                  <c:v>1.4846900000000001</c:v>
                </c:pt>
                <c:pt idx="3135">
                  <c:v>1.4851000000000001</c:v>
                </c:pt>
                <c:pt idx="3136">
                  <c:v>1.4855400000000001</c:v>
                </c:pt>
                <c:pt idx="3137">
                  <c:v>1.4859599999999999</c:v>
                </c:pt>
                <c:pt idx="3138">
                  <c:v>1.4863900000000001</c:v>
                </c:pt>
                <c:pt idx="3139">
                  <c:v>1.4868399999999999</c:v>
                </c:pt>
                <c:pt idx="3140">
                  <c:v>1.4872700000000001</c:v>
                </c:pt>
                <c:pt idx="3141">
                  <c:v>1.4877</c:v>
                </c:pt>
                <c:pt idx="3142">
                  <c:v>1.48814</c:v>
                </c:pt>
                <c:pt idx="3143">
                  <c:v>1.4885600000000001</c:v>
                </c:pt>
                <c:pt idx="3144">
                  <c:v>1.48898</c:v>
                </c:pt>
                <c:pt idx="3145">
                  <c:v>1.48959</c:v>
                </c:pt>
                <c:pt idx="3146">
                  <c:v>1.4900199999999999</c:v>
                </c:pt>
                <c:pt idx="3147">
                  <c:v>1.4904200000000001</c:v>
                </c:pt>
                <c:pt idx="3148">
                  <c:v>1.4908999999999999</c:v>
                </c:pt>
                <c:pt idx="3149">
                  <c:v>1.49136</c:v>
                </c:pt>
                <c:pt idx="3150">
                  <c:v>1.4917800000000001</c:v>
                </c:pt>
                <c:pt idx="3151">
                  <c:v>1.4922299999999999</c:v>
                </c:pt>
                <c:pt idx="3152">
                  <c:v>1.4926699999999999</c:v>
                </c:pt>
                <c:pt idx="3153">
                  <c:v>1.4931099999999999</c:v>
                </c:pt>
                <c:pt idx="3154">
                  <c:v>1.4935499999999999</c:v>
                </c:pt>
                <c:pt idx="3155">
                  <c:v>1.49394</c:v>
                </c:pt>
                <c:pt idx="3156">
                  <c:v>1.49438</c:v>
                </c:pt>
                <c:pt idx="3157">
                  <c:v>1.4947900000000001</c:v>
                </c:pt>
                <c:pt idx="3158">
                  <c:v>1.4952399999999999</c:v>
                </c:pt>
                <c:pt idx="3159">
                  <c:v>1.4956700000000001</c:v>
                </c:pt>
                <c:pt idx="3160">
                  <c:v>1.4961</c:v>
                </c:pt>
                <c:pt idx="3161">
                  <c:v>1.49658</c:v>
                </c:pt>
                <c:pt idx="3162">
                  <c:v>1.49699</c:v>
                </c:pt>
                <c:pt idx="3163">
                  <c:v>1.4974099999999999</c:v>
                </c:pt>
                <c:pt idx="3164">
                  <c:v>1.49794</c:v>
                </c:pt>
                <c:pt idx="3165">
                  <c:v>1.4983900000000001</c:v>
                </c:pt>
                <c:pt idx="3166">
                  <c:v>1.49884</c:v>
                </c:pt>
                <c:pt idx="3167">
                  <c:v>1.49953</c:v>
                </c:pt>
                <c:pt idx="3168">
                  <c:v>1.49996</c:v>
                </c:pt>
                <c:pt idx="3169">
                  <c:v>1.5004999999999999</c:v>
                </c:pt>
                <c:pt idx="3170">
                  <c:v>1.5009300000000001</c:v>
                </c:pt>
                <c:pt idx="3171">
                  <c:v>1.50135</c:v>
                </c:pt>
                <c:pt idx="3172">
                  <c:v>1.5019100000000001</c:v>
                </c:pt>
                <c:pt idx="3173">
                  <c:v>1.5023500000000001</c:v>
                </c:pt>
                <c:pt idx="3174">
                  <c:v>1.5027999999999999</c:v>
                </c:pt>
                <c:pt idx="3175">
                  <c:v>1.5032300000000001</c:v>
                </c:pt>
                <c:pt idx="3176">
                  <c:v>1.5036400000000001</c:v>
                </c:pt>
                <c:pt idx="3177">
                  <c:v>1.5040500000000001</c:v>
                </c:pt>
                <c:pt idx="3178">
                  <c:v>1.5045999999999999</c:v>
                </c:pt>
                <c:pt idx="3179">
                  <c:v>1.5050300000000001</c:v>
                </c:pt>
                <c:pt idx="3180">
                  <c:v>1.5054700000000001</c:v>
                </c:pt>
                <c:pt idx="3181">
                  <c:v>1.5059800000000001</c:v>
                </c:pt>
                <c:pt idx="3182">
                  <c:v>1.5064299999999999</c:v>
                </c:pt>
                <c:pt idx="3183">
                  <c:v>1.50688</c:v>
                </c:pt>
                <c:pt idx="3184">
                  <c:v>1.5074000000000001</c:v>
                </c:pt>
                <c:pt idx="3185">
                  <c:v>1.5078100000000001</c:v>
                </c:pt>
                <c:pt idx="3186">
                  <c:v>1.50834</c:v>
                </c:pt>
                <c:pt idx="3187">
                  <c:v>1.5088299999999999</c:v>
                </c:pt>
                <c:pt idx="3188">
                  <c:v>1.50926</c:v>
                </c:pt>
                <c:pt idx="3189">
                  <c:v>1.5096700000000001</c:v>
                </c:pt>
                <c:pt idx="3190">
                  <c:v>1.5101899999999999</c:v>
                </c:pt>
                <c:pt idx="3191">
                  <c:v>1.5106200000000001</c:v>
                </c:pt>
                <c:pt idx="3192">
                  <c:v>1.5110300000000001</c:v>
                </c:pt>
                <c:pt idx="3193">
                  <c:v>1.5117</c:v>
                </c:pt>
                <c:pt idx="3194">
                  <c:v>1.51213</c:v>
                </c:pt>
                <c:pt idx="3195">
                  <c:v>1.51264</c:v>
                </c:pt>
                <c:pt idx="3196">
                  <c:v>1.5130999999999999</c:v>
                </c:pt>
                <c:pt idx="3197">
                  <c:v>1.51352</c:v>
                </c:pt>
                <c:pt idx="3198">
                  <c:v>1.5141100000000001</c:v>
                </c:pt>
                <c:pt idx="3199">
                  <c:v>1.51454</c:v>
                </c:pt>
                <c:pt idx="3200">
                  <c:v>1.51498</c:v>
                </c:pt>
                <c:pt idx="3201">
                  <c:v>1.51553</c:v>
                </c:pt>
                <c:pt idx="3202">
                  <c:v>1.5159400000000001</c:v>
                </c:pt>
                <c:pt idx="3203">
                  <c:v>1.5163599999999999</c:v>
                </c:pt>
                <c:pt idx="3204">
                  <c:v>1.51692</c:v>
                </c:pt>
                <c:pt idx="3205">
                  <c:v>1.51735</c:v>
                </c:pt>
                <c:pt idx="3206">
                  <c:v>1.5177799999999999</c:v>
                </c:pt>
                <c:pt idx="3207">
                  <c:v>1.5183599999999999</c:v>
                </c:pt>
                <c:pt idx="3208">
                  <c:v>1.51891</c:v>
                </c:pt>
                <c:pt idx="3209">
                  <c:v>1.51972</c:v>
                </c:pt>
                <c:pt idx="3210">
                  <c:v>1.52024</c:v>
                </c:pt>
                <c:pt idx="3211">
                  <c:v>1.5207900000000001</c:v>
                </c:pt>
                <c:pt idx="3212">
                  <c:v>1.5212699999999999</c:v>
                </c:pt>
                <c:pt idx="3213">
                  <c:v>1.5217499999999999</c:v>
                </c:pt>
                <c:pt idx="3214">
                  <c:v>1.5223</c:v>
                </c:pt>
                <c:pt idx="3215">
                  <c:v>1.5227999999999999</c:v>
                </c:pt>
                <c:pt idx="3216">
                  <c:v>1.52322</c:v>
                </c:pt>
                <c:pt idx="3217">
                  <c:v>1.52369</c:v>
                </c:pt>
                <c:pt idx="3218">
                  <c:v>1.5241400000000001</c:v>
                </c:pt>
                <c:pt idx="3219">
                  <c:v>1.5245899999999999</c:v>
                </c:pt>
                <c:pt idx="3220">
                  <c:v>1.52505</c:v>
                </c:pt>
                <c:pt idx="3221">
                  <c:v>1.5255000000000001</c:v>
                </c:pt>
                <c:pt idx="3222">
                  <c:v>1.5259499999999999</c:v>
                </c:pt>
                <c:pt idx="3223">
                  <c:v>1.5264500000000001</c:v>
                </c:pt>
                <c:pt idx="3224">
                  <c:v>1.5268900000000001</c:v>
                </c:pt>
                <c:pt idx="3225">
                  <c:v>1.52732</c:v>
                </c:pt>
                <c:pt idx="3226">
                  <c:v>1.5278</c:v>
                </c:pt>
                <c:pt idx="3227">
                  <c:v>1.5282500000000001</c:v>
                </c:pt>
                <c:pt idx="3228">
                  <c:v>1.52867</c:v>
                </c:pt>
                <c:pt idx="3229">
                  <c:v>1.52922</c:v>
                </c:pt>
                <c:pt idx="3230">
                  <c:v>1.52966</c:v>
                </c:pt>
                <c:pt idx="3231">
                  <c:v>1.53009</c:v>
                </c:pt>
                <c:pt idx="3232">
                  <c:v>1.5306200000000001</c:v>
                </c:pt>
                <c:pt idx="3233">
                  <c:v>1.53108</c:v>
                </c:pt>
                <c:pt idx="3234">
                  <c:v>1.5315099999999999</c:v>
                </c:pt>
                <c:pt idx="3235">
                  <c:v>1.53196</c:v>
                </c:pt>
                <c:pt idx="3236">
                  <c:v>1.53241</c:v>
                </c:pt>
                <c:pt idx="3237">
                  <c:v>1.5328599999999999</c:v>
                </c:pt>
                <c:pt idx="3238">
                  <c:v>1.5333399999999999</c:v>
                </c:pt>
                <c:pt idx="3239">
                  <c:v>1.5337799999999999</c:v>
                </c:pt>
                <c:pt idx="3240">
                  <c:v>1.53423</c:v>
                </c:pt>
                <c:pt idx="3241">
                  <c:v>1.5347900000000001</c:v>
                </c:pt>
                <c:pt idx="3242">
                  <c:v>1.5353000000000001</c:v>
                </c:pt>
                <c:pt idx="3243">
                  <c:v>1.5357799999999999</c:v>
                </c:pt>
                <c:pt idx="3244">
                  <c:v>1.5363100000000001</c:v>
                </c:pt>
                <c:pt idx="3245">
                  <c:v>1.5367900000000001</c:v>
                </c:pt>
                <c:pt idx="3246">
                  <c:v>1.53731</c:v>
                </c:pt>
                <c:pt idx="3247">
                  <c:v>1.53776</c:v>
                </c:pt>
                <c:pt idx="3248">
                  <c:v>1.5381800000000001</c:v>
                </c:pt>
                <c:pt idx="3249">
                  <c:v>1.5386500000000001</c:v>
                </c:pt>
                <c:pt idx="3250">
                  <c:v>1.53922</c:v>
                </c:pt>
                <c:pt idx="3251">
                  <c:v>1.53962</c:v>
                </c:pt>
                <c:pt idx="3252">
                  <c:v>1.5400799999999999</c:v>
                </c:pt>
                <c:pt idx="3253">
                  <c:v>1.5405599999999999</c:v>
                </c:pt>
                <c:pt idx="3254">
                  <c:v>1.5410200000000001</c:v>
                </c:pt>
                <c:pt idx="3255">
                  <c:v>1.54162</c:v>
                </c:pt>
                <c:pt idx="3256">
                  <c:v>1.5421100000000001</c:v>
                </c:pt>
                <c:pt idx="3257">
                  <c:v>1.54274</c:v>
                </c:pt>
                <c:pt idx="3258">
                  <c:v>1.54318</c:v>
                </c:pt>
                <c:pt idx="3259">
                  <c:v>1.5436300000000001</c:v>
                </c:pt>
                <c:pt idx="3260">
                  <c:v>1.5442100000000001</c:v>
                </c:pt>
                <c:pt idx="3261">
                  <c:v>1.5446800000000001</c:v>
                </c:pt>
                <c:pt idx="3262">
                  <c:v>1.5451299999999999</c:v>
                </c:pt>
                <c:pt idx="3263">
                  <c:v>1.5459099999999999</c:v>
                </c:pt>
                <c:pt idx="3264">
                  <c:v>1.54637</c:v>
                </c:pt>
                <c:pt idx="3265">
                  <c:v>1.5470200000000001</c:v>
                </c:pt>
                <c:pt idx="3266">
                  <c:v>1.5475300000000001</c:v>
                </c:pt>
                <c:pt idx="3267">
                  <c:v>1.5480100000000001</c:v>
                </c:pt>
                <c:pt idx="3268">
                  <c:v>1.5484899999999999</c:v>
                </c:pt>
                <c:pt idx="3269">
                  <c:v>1.54891</c:v>
                </c:pt>
                <c:pt idx="3270">
                  <c:v>1.5494699999999999</c:v>
                </c:pt>
                <c:pt idx="3271">
                  <c:v>1.54993</c:v>
                </c:pt>
                <c:pt idx="3272">
                  <c:v>1.5504199999999999</c:v>
                </c:pt>
                <c:pt idx="3273">
                  <c:v>1.5509500000000001</c:v>
                </c:pt>
                <c:pt idx="3274">
                  <c:v>1.5513699999999999</c:v>
                </c:pt>
                <c:pt idx="3275">
                  <c:v>1.5518099999999999</c:v>
                </c:pt>
                <c:pt idx="3276">
                  <c:v>1.55244</c:v>
                </c:pt>
                <c:pt idx="3277">
                  <c:v>1.55288</c:v>
                </c:pt>
                <c:pt idx="3278">
                  <c:v>1.5532999999999999</c:v>
                </c:pt>
                <c:pt idx="3279">
                  <c:v>1.55376</c:v>
                </c:pt>
                <c:pt idx="3280">
                  <c:v>1.5541799999999999</c:v>
                </c:pt>
                <c:pt idx="3281">
                  <c:v>1.5545899999999999</c:v>
                </c:pt>
                <c:pt idx="3282">
                  <c:v>1.55514</c:v>
                </c:pt>
                <c:pt idx="3283">
                  <c:v>1.55559</c:v>
                </c:pt>
                <c:pt idx="3284">
                  <c:v>1.55609</c:v>
                </c:pt>
                <c:pt idx="3285">
                  <c:v>1.5566800000000001</c:v>
                </c:pt>
                <c:pt idx="3286">
                  <c:v>1.55715</c:v>
                </c:pt>
                <c:pt idx="3287">
                  <c:v>1.55772</c:v>
                </c:pt>
                <c:pt idx="3288">
                  <c:v>1.5582100000000001</c:v>
                </c:pt>
                <c:pt idx="3289">
                  <c:v>1.55864</c:v>
                </c:pt>
                <c:pt idx="3290">
                  <c:v>1.55918</c:v>
                </c:pt>
                <c:pt idx="3291">
                  <c:v>1.55962</c:v>
                </c:pt>
                <c:pt idx="3292">
                  <c:v>1.5601100000000001</c:v>
                </c:pt>
                <c:pt idx="3293">
                  <c:v>1.5606800000000001</c:v>
                </c:pt>
                <c:pt idx="3294">
                  <c:v>1.5611600000000001</c:v>
                </c:pt>
                <c:pt idx="3295">
                  <c:v>1.5617000000000001</c:v>
                </c:pt>
                <c:pt idx="3296">
                  <c:v>1.56216</c:v>
                </c:pt>
                <c:pt idx="3297">
                  <c:v>1.5626800000000001</c:v>
                </c:pt>
                <c:pt idx="3298">
                  <c:v>1.5631600000000001</c:v>
                </c:pt>
                <c:pt idx="3299">
                  <c:v>1.5636000000000001</c:v>
                </c:pt>
                <c:pt idx="3300">
                  <c:v>1.5640499999999999</c:v>
                </c:pt>
                <c:pt idx="3301">
                  <c:v>1.5645800000000001</c:v>
                </c:pt>
                <c:pt idx="3302">
                  <c:v>1.5650299999999999</c:v>
                </c:pt>
                <c:pt idx="3303">
                  <c:v>1.5654399999999999</c:v>
                </c:pt>
                <c:pt idx="3304">
                  <c:v>1.5659000000000001</c:v>
                </c:pt>
                <c:pt idx="3305">
                  <c:v>1.56637</c:v>
                </c:pt>
                <c:pt idx="3306">
                  <c:v>1.5668</c:v>
                </c:pt>
                <c:pt idx="3307">
                  <c:v>1.5673299999999999</c:v>
                </c:pt>
                <c:pt idx="3308">
                  <c:v>1.5678300000000001</c:v>
                </c:pt>
                <c:pt idx="3309">
                  <c:v>1.5682700000000001</c:v>
                </c:pt>
                <c:pt idx="3310">
                  <c:v>1.5687199999999999</c:v>
                </c:pt>
                <c:pt idx="3311">
                  <c:v>1.5692200000000001</c:v>
                </c:pt>
                <c:pt idx="3312">
                  <c:v>1.56999</c:v>
                </c:pt>
                <c:pt idx="3313">
                  <c:v>1.5704499999999999</c:v>
                </c:pt>
                <c:pt idx="3314">
                  <c:v>1.5708800000000001</c:v>
                </c:pt>
                <c:pt idx="3315">
                  <c:v>1.5713900000000001</c:v>
                </c:pt>
                <c:pt idx="3316">
                  <c:v>1.57182</c:v>
                </c:pt>
                <c:pt idx="3317">
                  <c:v>1.5722700000000001</c:v>
                </c:pt>
                <c:pt idx="3318">
                  <c:v>1.57283</c:v>
                </c:pt>
                <c:pt idx="3319">
                  <c:v>1.5733200000000001</c:v>
                </c:pt>
                <c:pt idx="3320">
                  <c:v>1.5737699999999999</c:v>
                </c:pt>
                <c:pt idx="3321">
                  <c:v>1.5742400000000001</c:v>
                </c:pt>
                <c:pt idx="3322">
                  <c:v>1.57467</c:v>
                </c:pt>
                <c:pt idx="3323">
                  <c:v>1.57517</c:v>
                </c:pt>
                <c:pt idx="3324">
                  <c:v>1.57568</c:v>
                </c:pt>
                <c:pt idx="3325">
                  <c:v>1.5761400000000001</c:v>
                </c:pt>
                <c:pt idx="3326">
                  <c:v>1.5766</c:v>
                </c:pt>
                <c:pt idx="3327">
                  <c:v>1.57701</c:v>
                </c:pt>
                <c:pt idx="3328">
                  <c:v>1.5774300000000001</c:v>
                </c:pt>
                <c:pt idx="3329">
                  <c:v>1.5779000000000001</c:v>
                </c:pt>
                <c:pt idx="3330">
                  <c:v>1.5783700000000001</c:v>
                </c:pt>
                <c:pt idx="3331">
                  <c:v>1.57881</c:v>
                </c:pt>
                <c:pt idx="3332">
                  <c:v>1.57945</c:v>
                </c:pt>
                <c:pt idx="3333">
                  <c:v>1.5799399999999999</c:v>
                </c:pt>
                <c:pt idx="3334">
                  <c:v>1.58039</c:v>
                </c:pt>
                <c:pt idx="3335">
                  <c:v>1.58094</c:v>
                </c:pt>
                <c:pt idx="3336">
                  <c:v>1.58145</c:v>
                </c:pt>
                <c:pt idx="3337">
                  <c:v>1.5819300000000001</c:v>
                </c:pt>
                <c:pt idx="3338">
                  <c:v>1.5824800000000001</c:v>
                </c:pt>
                <c:pt idx="3339">
                  <c:v>1.58294</c:v>
                </c:pt>
                <c:pt idx="3340">
                  <c:v>1.5833999999999999</c:v>
                </c:pt>
                <c:pt idx="3341">
                  <c:v>1.5839300000000001</c:v>
                </c:pt>
                <c:pt idx="3342">
                  <c:v>1.5844100000000001</c:v>
                </c:pt>
                <c:pt idx="3343">
                  <c:v>1.5849599999999999</c:v>
                </c:pt>
                <c:pt idx="3344">
                  <c:v>1.5853900000000001</c:v>
                </c:pt>
                <c:pt idx="3345">
                  <c:v>1.5858399999999999</c:v>
                </c:pt>
                <c:pt idx="3346">
                  <c:v>1.5863799999999999</c:v>
                </c:pt>
                <c:pt idx="3347">
                  <c:v>1.5867899999999999</c:v>
                </c:pt>
                <c:pt idx="3348">
                  <c:v>1.5872900000000001</c:v>
                </c:pt>
                <c:pt idx="3349">
                  <c:v>1.58785</c:v>
                </c:pt>
                <c:pt idx="3350">
                  <c:v>1.58832</c:v>
                </c:pt>
                <c:pt idx="3351">
                  <c:v>1.5887500000000001</c:v>
                </c:pt>
                <c:pt idx="3352">
                  <c:v>1.5893900000000001</c:v>
                </c:pt>
                <c:pt idx="3353">
                  <c:v>1.58982</c:v>
                </c:pt>
                <c:pt idx="3354">
                  <c:v>1.59029</c:v>
                </c:pt>
                <c:pt idx="3355">
                  <c:v>1.5907500000000001</c:v>
                </c:pt>
                <c:pt idx="3356">
                  <c:v>1.5911900000000001</c:v>
                </c:pt>
                <c:pt idx="3357">
                  <c:v>1.59168</c:v>
                </c:pt>
                <c:pt idx="3358">
                  <c:v>1.5921400000000001</c:v>
                </c:pt>
                <c:pt idx="3359">
                  <c:v>1.59256</c:v>
                </c:pt>
                <c:pt idx="3360">
                  <c:v>1.5931</c:v>
                </c:pt>
                <c:pt idx="3361">
                  <c:v>1.5935600000000001</c:v>
                </c:pt>
                <c:pt idx="3362">
                  <c:v>1.5940000000000001</c:v>
                </c:pt>
                <c:pt idx="3363">
                  <c:v>1.5945499999999999</c:v>
                </c:pt>
                <c:pt idx="3364">
                  <c:v>1.5949800000000001</c:v>
                </c:pt>
                <c:pt idx="3365">
                  <c:v>1.59541</c:v>
                </c:pt>
                <c:pt idx="3366">
                  <c:v>1.59606</c:v>
                </c:pt>
                <c:pt idx="3367">
                  <c:v>1.59649</c:v>
                </c:pt>
                <c:pt idx="3368">
                  <c:v>1.59693</c:v>
                </c:pt>
                <c:pt idx="3369">
                  <c:v>1.59758</c:v>
                </c:pt>
                <c:pt idx="3370">
                  <c:v>1.59799</c:v>
                </c:pt>
                <c:pt idx="3371">
                  <c:v>1.59846</c:v>
                </c:pt>
                <c:pt idx="3372">
                  <c:v>1.5988800000000001</c:v>
                </c:pt>
                <c:pt idx="3373">
                  <c:v>1.5993299999999999</c:v>
                </c:pt>
                <c:pt idx="3374">
                  <c:v>1.5999000000000001</c:v>
                </c:pt>
                <c:pt idx="3375">
                  <c:v>1.60039</c:v>
                </c:pt>
                <c:pt idx="3376">
                  <c:v>1.6009599999999999</c:v>
                </c:pt>
                <c:pt idx="3377">
                  <c:v>1.6015299999999999</c:v>
                </c:pt>
                <c:pt idx="3378">
                  <c:v>1.6020099999999999</c:v>
                </c:pt>
                <c:pt idx="3379">
                  <c:v>1.6025</c:v>
                </c:pt>
                <c:pt idx="3380">
                  <c:v>1.6029100000000001</c:v>
                </c:pt>
                <c:pt idx="3381">
                  <c:v>1.6035299999999999</c:v>
                </c:pt>
                <c:pt idx="3382">
                  <c:v>1.60406</c:v>
                </c:pt>
                <c:pt idx="3383">
                  <c:v>1.60449</c:v>
                </c:pt>
                <c:pt idx="3384">
                  <c:v>1.60493</c:v>
                </c:pt>
                <c:pt idx="3385">
                  <c:v>1.6053599999999999</c:v>
                </c:pt>
                <c:pt idx="3386">
                  <c:v>1.6057699999999999</c:v>
                </c:pt>
                <c:pt idx="3387">
                  <c:v>1.6062000000000001</c:v>
                </c:pt>
                <c:pt idx="3388">
                  <c:v>1.6067199999999999</c:v>
                </c:pt>
                <c:pt idx="3389">
                  <c:v>1.6071500000000001</c:v>
                </c:pt>
                <c:pt idx="3390">
                  <c:v>1.6075699999999999</c:v>
                </c:pt>
                <c:pt idx="3391">
                  <c:v>1.60798</c:v>
                </c:pt>
                <c:pt idx="3392">
                  <c:v>1.6085</c:v>
                </c:pt>
                <c:pt idx="3393">
                  <c:v>1.60893</c:v>
                </c:pt>
                <c:pt idx="3394">
                  <c:v>1.60938</c:v>
                </c:pt>
                <c:pt idx="3395">
                  <c:v>1.6097999999999999</c:v>
                </c:pt>
                <c:pt idx="3396">
                  <c:v>1.61022</c:v>
                </c:pt>
                <c:pt idx="3397">
                  <c:v>1.61066</c:v>
                </c:pt>
                <c:pt idx="3398">
                  <c:v>1.61114</c:v>
                </c:pt>
                <c:pt idx="3399">
                  <c:v>1.6115900000000001</c:v>
                </c:pt>
                <c:pt idx="3400">
                  <c:v>1.6120000000000001</c:v>
                </c:pt>
                <c:pt idx="3401">
                  <c:v>1.61252</c:v>
                </c:pt>
                <c:pt idx="3402">
                  <c:v>1.61294</c:v>
                </c:pt>
                <c:pt idx="3403">
                  <c:v>1.6133599999999999</c:v>
                </c:pt>
                <c:pt idx="3404">
                  <c:v>1.6137999999999999</c:v>
                </c:pt>
                <c:pt idx="3405">
                  <c:v>1.6142300000000001</c:v>
                </c:pt>
                <c:pt idx="3406">
                  <c:v>1.61466</c:v>
                </c:pt>
                <c:pt idx="3407">
                  <c:v>1.6151199999999999</c:v>
                </c:pt>
                <c:pt idx="3408">
                  <c:v>1.61554</c:v>
                </c:pt>
                <c:pt idx="3409">
                  <c:v>1.61595</c:v>
                </c:pt>
                <c:pt idx="3410">
                  <c:v>1.61639</c:v>
                </c:pt>
                <c:pt idx="3411">
                  <c:v>1.61683</c:v>
                </c:pt>
                <c:pt idx="3412">
                  <c:v>1.61721</c:v>
                </c:pt>
                <c:pt idx="3413">
                  <c:v>1.61764</c:v>
                </c:pt>
                <c:pt idx="3414">
                  <c:v>1.61809</c:v>
                </c:pt>
                <c:pt idx="3415">
                  <c:v>1.6187100000000001</c:v>
                </c:pt>
                <c:pt idx="3416">
                  <c:v>1.6192599999999999</c:v>
                </c:pt>
                <c:pt idx="3417">
                  <c:v>1.6196900000000001</c:v>
                </c:pt>
                <c:pt idx="3418">
                  <c:v>1.62016</c:v>
                </c:pt>
                <c:pt idx="3419">
                  <c:v>1.6206199999999999</c:v>
                </c:pt>
                <c:pt idx="3420">
                  <c:v>1.62107</c:v>
                </c:pt>
                <c:pt idx="3421">
                  <c:v>1.62151</c:v>
                </c:pt>
                <c:pt idx="3422">
                  <c:v>1.6219300000000001</c:v>
                </c:pt>
                <c:pt idx="3423">
                  <c:v>1.6223799999999999</c:v>
                </c:pt>
                <c:pt idx="3424">
                  <c:v>1.6228</c:v>
                </c:pt>
                <c:pt idx="3425">
                  <c:v>1.6232</c:v>
                </c:pt>
                <c:pt idx="3426">
                  <c:v>1.6235900000000001</c:v>
                </c:pt>
                <c:pt idx="3427">
                  <c:v>1.62401</c:v>
                </c:pt>
                <c:pt idx="3428">
                  <c:v>1.6246</c:v>
                </c:pt>
                <c:pt idx="3429">
                  <c:v>1.62503</c:v>
                </c:pt>
                <c:pt idx="3430">
                  <c:v>1.6254999999999999</c:v>
                </c:pt>
                <c:pt idx="3431">
                  <c:v>1.62608</c:v>
                </c:pt>
                <c:pt idx="3432">
                  <c:v>1.62652</c:v>
                </c:pt>
                <c:pt idx="3433">
                  <c:v>1.62693</c:v>
                </c:pt>
                <c:pt idx="3434">
                  <c:v>1.62748</c:v>
                </c:pt>
                <c:pt idx="3435">
                  <c:v>1.6278999999999999</c:v>
                </c:pt>
                <c:pt idx="3436">
                  <c:v>1.62835</c:v>
                </c:pt>
                <c:pt idx="3437">
                  <c:v>1.6289899999999999</c:v>
                </c:pt>
                <c:pt idx="3438">
                  <c:v>1.62944</c:v>
                </c:pt>
                <c:pt idx="3439">
                  <c:v>1.63</c:v>
                </c:pt>
                <c:pt idx="3440">
                  <c:v>1.6304099999999999</c:v>
                </c:pt>
                <c:pt idx="3441">
                  <c:v>1.63089</c:v>
                </c:pt>
                <c:pt idx="3442">
                  <c:v>1.63134</c:v>
                </c:pt>
                <c:pt idx="3443">
                  <c:v>1.6317999999999999</c:v>
                </c:pt>
                <c:pt idx="3444">
                  <c:v>1.6322700000000001</c:v>
                </c:pt>
                <c:pt idx="3445">
                  <c:v>1.6328100000000001</c:v>
                </c:pt>
                <c:pt idx="3446">
                  <c:v>1.6332899999999999</c:v>
                </c:pt>
                <c:pt idx="3447">
                  <c:v>1.6337200000000001</c:v>
                </c:pt>
                <c:pt idx="3448">
                  <c:v>1.6342000000000001</c:v>
                </c:pt>
                <c:pt idx="3449">
                  <c:v>1.6346700000000001</c:v>
                </c:pt>
                <c:pt idx="3450">
                  <c:v>1.6351</c:v>
                </c:pt>
                <c:pt idx="3451">
                  <c:v>1.63571</c:v>
                </c:pt>
                <c:pt idx="3452">
                  <c:v>1.63612</c:v>
                </c:pt>
                <c:pt idx="3453">
                  <c:v>1.63662</c:v>
                </c:pt>
                <c:pt idx="3454">
                  <c:v>1.6370899999999999</c:v>
                </c:pt>
                <c:pt idx="3455">
                  <c:v>1.63757</c:v>
                </c:pt>
                <c:pt idx="3456">
                  <c:v>1.6381399999999999</c:v>
                </c:pt>
                <c:pt idx="3457">
                  <c:v>1.6385700000000001</c:v>
                </c:pt>
                <c:pt idx="3458">
                  <c:v>1.6390199999999999</c:v>
                </c:pt>
                <c:pt idx="3459">
                  <c:v>1.63958</c:v>
                </c:pt>
                <c:pt idx="3460">
                  <c:v>1.64009</c:v>
                </c:pt>
                <c:pt idx="3461">
                  <c:v>1.6405400000000001</c:v>
                </c:pt>
                <c:pt idx="3462">
                  <c:v>1.64106</c:v>
                </c:pt>
                <c:pt idx="3463">
                  <c:v>1.6415500000000001</c:v>
                </c:pt>
                <c:pt idx="3464">
                  <c:v>1.6419999999999999</c:v>
                </c:pt>
                <c:pt idx="3465">
                  <c:v>1.6424700000000001</c:v>
                </c:pt>
                <c:pt idx="3466">
                  <c:v>1.64289</c:v>
                </c:pt>
                <c:pt idx="3467">
                  <c:v>1.6433</c:v>
                </c:pt>
                <c:pt idx="3468">
                  <c:v>1.6437600000000001</c:v>
                </c:pt>
                <c:pt idx="3469">
                  <c:v>1.64418</c:v>
                </c:pt>
                <c:pt idx="3470">
                  <c:v>1.64462</c:v>
                </c:pt>
                <c:pt idx="3471">
                  <c:v>1.6451499999999999</c:v>
                </c:pt>
                <c:pt idx="3472">
                  <c:v>1.6455599999999999</c:v>
                </c:pt>
                <c:pt idx="3473">
                  <c:v>1.6459900000000001</c:v>
                </c:pt>
                <c:pt idx="3474">
                  <c:v>1.6464399999999999</c:v>
                </c:pt>
                <c:pt idx="3475">
                  <c:v>1.6468499999999999</c:v>
                </c:pt>
                <c:pt idx="3476">
                  <c:v>1.6472800000000001</c:v>
                </c:pt>
                <c:pt idx="3477">
                  <c:v>1.6479299999999999</c:v>
                </c:pt>
                <c:pt idx="3478">
                  <c:v>1.64838</c:v>
                </c:pt>
                <c:pt idx="3479">
                  <c:v>1.6487799999999999</c:v>
                </c:pt>
                <c:pt idx="3480">
                  <c:v>1.6491800000000001</c:v>
                </c:pt>
                <c:pt idx="3481">
                  <c:v>1.6496500000000001</c:v>
                </c:pt>
                <c:pt idx="3482">
                  <c:v>1.65004</c:v>
                </c:pt>
                <c:pt idx="3483">
                  <c:v>1.65059</c:v>
                </c:pt>
                <c:pt idx="3484">
                  <c:v>1.651</c:v>
                </c:pt>
                <c:pt idx="3485">
                  <c:v>1.65144</c:v>
                </c:pt>
                <c:pt idx="3486">
                  <c:v>1.65188</c:v>
                </c:pt>
                <c:pt idx="3487">
                  <c:v>1.6523300000000001</c:v>
                </c:pt>
                <c:pt idx="3488">
                  <c:v>1.65276</c:v>
                </c:pt>
                <c:pt idx="3489">
                  <c:v>1.65323</c:v>
                </c:pt>
                <c:pt idx="3490">
                  <c:v>1.6537200000000001</c:v>
                </c:pt>
                <c:pt idx="3491">
                  <c:v>1.6541600000000001</c:v>
                </c:pt>
                <c:pt idx="3492">
                  <c:v>1.65463</c:v>
                </c:pt>
                <c:pt idx="3493">
                  <c:v>1.6550800000000001</c:v>
                </c:pt>
                <c:pt idx="3494">
                  <c:v>1.6555299999999999</c:v>
                </c:pt>
                <c:pt idx="3495">
                  <c:v>1.65601</c:v>
                </c:pt>
                <c:pt idx="3496">
                  <c:v>1.65655</c:v>
                </c:pt>
                <c:pt idx="3497">
                  <c:v>1.6570800000000001</c:v>
                </c:pt>
                <c:pt idx="3498">
                  <c:v>1.6577900000000001</c:v>
                </c:pt>
                <c:pt idx="3499">
                  <c:v>1.6582699999999999</c:v>
                </c:pt>
                <c:pt idx="3500">
                  <c:v>1.65872</c:v>
                </c:pt>
                <c:pt idx="3501">
                  <c:v>1.65913</c:v>
                </c:pt>
                <c:pt idx="3502">
                  <c:v>1.6595599999999999</c:v>
                </c:pt>
                <c:pt idx="3503">
                  <c:v>1.66012</c:v>
                </c:pt>
                <c:pt idx="3504">
                  <c:v>1.66062</c:v>
                </c:pt>
                <c:pt idx="3505">
                  <c:v>1.6611800000000001</c:v>
                </c:pt>
                <c:pt idx="3506">
                  <c:v>1.6616500000000001</c:v>
                </c:pt>
                <c:pt idx="3507">
                  <c:v>1.6620900000000001</c:v>
                </c:pt>
                <c:pt idx="3508">
                  <c:v>1.6626700000000001</c:v>
                </c:pt>
                <c:pt idx="3509">
                  <c:v>1.66309</c:v>
                </c:pt>
                <c:pt idx="3510">
                  <c:v>1.6635</c:v>
                </c:pt>
                <c:pt idx="3511">
                  <c:v>1.6639600000000001</c:v>
                </c:pt>
                <c:pt idx="3512">
                  <c:v>1.6644300000000001</c:v>
                </c:pt>
                <c:pt idx="3513">
                  <c:v>1.6648700000000001</c:v>
                </c:pt>
                <c:pt idx="3514">
                  <c:v>1.6654100000000001</c:v>
                </c:pt>
                <c:pt idx="3515">
                  <c:v>1.6658900000000001</c:v>
                </c:pt>
                <c:pt idx="3516">
                  <c:v>1.6663399999999999</c:v>
                </c:pt>
                <c:pt idx="3517">
                  <c:v>1.6668700000000001</c:v>
                </c:pt>
                <c:pt idx="3518">
                  <c:v>1.6673</c:v>
                </c:pt>
                <c:pt idx="3519">
                  <c:v>1.6677500000000001</c:v>
                </c:pt>
                <c:pt idx="3520">
                  <c:v>1.6683600000000001</c:v>
                </c:pt>
                <c:pt idx="3521">
                  <c:v>1.6687799999999999</c:v>
                </c:pt>
                <c:pt idx="3522">
                  <c:v>1.66923</c:v>
                </c:pt>
                <c:pt idx="3523">
                  <c:v>1.6698999999999999</c:v>
                </c:pt>
                <c:pt idx="3524">
                  <c:v>1.6703399999999999</c:v>
                </c:pt>
                <c:pt idx="3525">
                  <c:v>1.67082</c:v>
                </c:pt>
                <c:pt idx="3526">
                  <c:v>1.67123</c:v>
                </c:pt>
                <c:pt idx="3527">
                  <c:v>1.67167</c:v>
                </c:pt>
                <c:pt idx="3528">
                  <c:v>1.67215</c:v>
                </c:pt>
                <c:pt idx="3529">
                  <c:v>1.6725699999999999</c:v>
                </c:pt>
                <c:pt idx="3530">
                  <c:v>1.6729700000000001</c:v>
                </c:pt>
                <c:pt idx="3531">
                  <c:v>1.6734599999999999</c:v>
                </c:pt>
                <c:pt idx="3532">
                  <c:v>1.6739599999999999</c:v>
                </c:pt>
                <c:pt idx="3533">
                  <c:v>1.67442</c:v>
                </c:pt>
                <c:pt idx="3534">
                  <c:v>1.6749499999999999</c:v>
                </c:pt>
                <c:pt idx="3535">
                  <c:v>1.6753499999999999</c:v>
                </c:pt>
                <c:pt idx="3536">
                  <c:v>1.6758900000000001</c:v>
                </c:pt>
                <c:pt idx="3537">
                  <c:v>1.6764300000000001</c:v>
                </c:pt>
                <c:pt idx="3538">
                  <c:v>1.6768400000000001</c:v>
                </c:pt>
                <c:pt idx="3539">
                  <c:v>1.6772899999999999</c:v>
                </c:pt>
                <c:pt idx="3540">
                  <c:v>1.6778599999999999</c:v>
                </c:pt>
                <c:pt idx="3541">
                  <c:v>1.6783600000000001</c:v>
                </c:pt>
                <c:pt idx="3542">
                  <c:v>1.67892</c:v>
                </c:pt>
                <c:pt idx="3543">
                  <c:v>1.67946</c:v>
                </c:pt>
                <c:pt idx="3544">
                  <c:v>1.67998</c:v>
                </c:pt>
                <c:pt idx="3545">
                  <c:v>1.6805099999999999</c:v>
                </c:pt>
                <c:pt idx="3546">
                  <c:v>1.681</c:v>
                </c:pt>
                <c:pt idx="3547">
                  <c:v>1.6814899999999999</c:v>
                </c:pt>
                <c:pt idx="3548">
                  <c:v>1.6819900000000001</c:v>
                </c:pt>
                <c:pt idx="3549">
                  <c:v>1.6825399999999999</c:v>
                </c:pt>
                <c:pt idx="3550">
                  <c:v>1.6829799999999999</c:v>
                </c:pt>
                <c:pt idx="3551">
                  <c:v>1.6834199999999999</c:v>
                </c:pt>
                <c:pt idx="3552">
                  <c:v>1.68391</c:v>
                </c:pt>
                <c:pt idx="3553">
                  <c:v>1.6844300000000001</c:v>
                </c:pt>
                <c:pt idx="3554">
                  <c:v>1.6849099999999999</c:v>
                </c:pt>
                <c:pt idx="3555">
                  <c:v>1.68546</c:v>
                </c:pt>
                <c:pt idx="3556">
                  <c:v>1.68604</c:v>
                </c:pt>
                <c:pt idx="3557">
                  <c:v>1.68659</c:v>
                </c:pt>
                <c:pt idx="3558">
                  <c:v>1.68716</c:v>
                </c:pt>
                <c:pt idx="3559">
                  <c:v>1.6876800000000001</c:v>
                </c:pt>
                <c:pt idx="3560">
                  <c:v>1.68818</c:v>
                </c:pt>
                <c:pt idx="3561">
                  <c:v>1.6887099999999999</c:v>
                </c:pt>
                <c:pt idx="3562">
                  <c:v>1.6892199999999999</c:v>
                </c:pt>
                <c:pt idx="3563">
                  <c:v>1.68967</c:v>
                </c:pt>
                <c:pt idx="3564">
                  <c:v>1.69017</c:v>
                </c:pt>
                <c:pt idx="3565">
                  <c:v>1.6906000000000001</c:v>
                </c:pt>
                <c:pt idx="3566">
                  <c:v>1.69103</c:v>
                </c:pt>
                <c:pt idx="3567">
                  <c:v>1.6914899999999999</c:v>
                </c:pt>
                <c:pt idx="3568">
                  <c:v>1.6919200000000001</c:v>
                </c:pt>
                <c:pt idx="3569">
                  <c:v>1.69245</c:v>
                </c:pt>
                <c:pt idx="3570">
                  <c:v>1.69293</c:v>
                </c:pt>
                <c:pt idx="3571">
                  <c:v>1.6933400000000001</c:v>
                </c:pt>
              </c:numCache>
            </c:numRef>
          </c:val>
          <c:smooth val="0"/>
        </c:ser>
        <c:dLbls>
          <c:showLegendKey val="0"/>
          <c:showVal val="0"/>
          <c:showCatName val="0"/>
          <c:showSerName val="0"/>
          <c:showPercent val="0"/>
          <c:showBubbleSize val="0"/>
        </c:dLbls>
        <c:smooth val="0"/>
        <c:axId val="593696320"/>
        <c:axId val="593689248"/>
      </c:lineChart>
      <c:catAx>
        <c:axId val="59369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注册用户数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3689248"/>
        <c:crosses val="autoZero"/>
        <c:auto val="1"/>
        <c:lblAlgn val="ctr"/>
        <c:lblOffset val="100"/>
        <c:noMultiLvlLbl val="0"/>
      </c:catAx>
      <c:valAx>
        <c:axId val="59368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时间（单位未知）</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3696320"/>
        <c:crosses val="autoZero"/>
        <c:crossBetween val="between"/>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5ABDE-A7C0-448E-89F1-550DCBD9A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毕业设计论文模板.dotx</Template>
  <TotalTime>2376</TotalTime>
  <Pages>1</Pages>
  <Words>1230</Words>
  <Characters>7017</Characters>
  <Application>Microsoft Office Word</Application>
  <DocSecurity>0</DocSecurity>
  <Lines>58</Lines>
  <Paragraphs>16</Paragraphs>
  <ScaleCrop>false</ScaleCrop>
  <Company>SJTU</Company>
  <LinksUpToDate>false</LinksUpToDate>
  <CharactersWithSpaces>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高策</dc:creator>
  <cp:keywords/>
  <dc:description/>
  <cp:lastModifiedBy>高策</cp:lastModifiedBy>
  <cp:revision>125</cp:revision>
  <cp:lastPrinted>2014-02-24T15:09:00Z</cp:lastPrinted>
  <dcterms:created xsi:type="dcterms:W3CDTF">2014-02-08T08:46:00Z</dcterms:created>
  <dcterms:modified xsi:type="dcterms:W3CDTF">2014-02-24T15:10:00Z</dcterms:modified>
</cp:coreProperties>
</file>